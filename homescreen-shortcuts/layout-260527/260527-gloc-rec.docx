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42B4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FCAE9" w14:textId="3CDC8824" w:rsidR="006C5814" w:rsidRPr="006C5814" w:rsidRDefault="00B14F1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GLoc</w:t>
                            </w:r>
                          </w:p>
                          <w:p w14:paraId="4E58328C" w14:textId="1790ABD7" w:rsidR="00C47E8D" w:rsidRPr="006C5814" w:rsidRDefault="00AA6620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Rec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743FCAE9" w14:textId="3CDC8824" w:rsidR="006C5814" w:rsidRPr="006C5814" w:rsidRDefault="00B14F1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GLoc</w:t>
                      </w:r>
                    </w:p>
                    <w:p w14:paraId="4E58328C" w14:textId="1790ABD7" w:rsidR="00C47E8D" w:rsidRPr="006C5814" w:rsidRDefault="00AA6620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Rec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9C10" w14:textId="77777777" w:rsidR="000C2137" w:rsidRDefault="000C2137" w:rsidP="005A03A1">
      <w:pPr>
        <w:ind w:firstLine="480"/>
      </w:pPr>
      <w:r>
        <w:separator/>
      </w:r>
    </w:p>
  </w:endnote>
  <w:endnote w:type="continuationSeparator" w:id="0">
    <w:p w14:paraId="0AAD0DE7" w14:textId="77777777" w:rsidR="000C2137" w:rsidRDefault="000C2137" w:rsidP="005A03A1">
      <w:pPr>
        <w:ind w:firstLine="480"/>
      </w:pPr>
      <w:r>
        <w:continuationSeparator/>
      </w:r>
    </w:p>
  </w:endnote>
  <w:endnote w:type="continuationNotice" w:id="1">
    <w:p w14:paraId="59A22CAA" w14:textId="77777777" w:rsidR="000C2137" w:rsidRDefault="000C213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733DE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0C27B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712E9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3C63" w14:textId="77777777" w:rsidR="000C2137" w:rsidRDefault="000C2137" w:rsidP="00C23AE1">
      <w:pPr>
        <w:pStyle w:val="ae"/>
      </w:pPr>
      <w:r>
        <w:separator/>
      </w:r>
    </w:p>
  </w:footnote>
  <w:footnote w:type="continuationSeparator" w:id="0">
    <w:p w14:paraId="793EFE32" w14:textId="77777777" w:rsidR="000C2137" w:rsidRDefault="000C2137" w:rsidP="005A03A1">
      <w:pPr>
        <w:ind w:firstLine="480"/>
      </w:pPr>
      <w:r>
        <w:continuationSeparator/>
      </w:r>
    </w:p>
  </w:footnote>
  <w:footnote w:type="continuationNotice" w:id="1">
    <w:p w14:paraId="30C0ACF8" w14:textId="77777777" w:rsidR="000C2137" w:rsidRDefault="000C2137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F2AD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F2F0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7827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20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C2137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A6620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4F1D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F1057"/>
  <w15:chartTrackingRefBased/>
  <w15:docId w15:val="{AD001749-EC68-A649-86F9-79F0E0BD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2026-05-27T01:49:00Z</dcterms:created>
  <dcterms:modified xsi:type="dcterms:W3CDTF">2026-05-27T01:51:00Z</dcterms:modified>
</cp:coreProperties>
</file>