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EA08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D675D" w14:textId="0D1770F3" w:rsidR="006C5814" w:rsidRPr="006C5814" w:rsidRDefault="00353DE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Hea</w:t>
                            </w:r>
                          </w:p>
                          <w:p w14:paraId="594359B6" w14:textId="20B7F102" w:rsidR="00C47E8D" w:rsidRPr="006C5814" w:rsidRDefault="00353DE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C0D675D" w14:textId="0D1770F3" w:rsidR="006C5814" w:rsidRPr="006C5814" w:rsidRDefault="00353DE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Hea</w:t>
                      </w:r>
                    </w:p>
                    <w:p w14:paraId="594359B6" w14:textId="20B7F102" w:rsidR="00C47E8D" w:rsidRPr="006C5814" w:rsidRDefault="00353DE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88A72" w14:textId="77777777" w:rsidR="00C279C6" w:rsidRDefault="00C279C6" w:rsidP="005A03A1">
      <w:pPr>
        <w:ind w:firstLine="480"/>
      </w:pPr>
      <w:r>
        <w:separator/>
      </w:r>
    </w:p>
  </w:endnote>
  <w:endnote w:type="continuationSeparator" w:id="0">
    <w:p w14:paraId="14D53072" w14:textId="77777777" w:rsidR="00C279C6" w:rsidRDefault="00C279C6" w:rsidP="005A03A1">
      <w:pPr>
        <w:ind w:firstLine="480"/>
      </w:pPr>
      <w:r>
        <w:continuationSeparator/>
      </w:r>
    </w:p>
  </w:endnote>
  <w:endnote w:type="continuationNotice" w:id="1">
    <w:p w14:paraId="73CD8E9B" w14:textId="77777777" w:rsidR="00C279C6" w:rsidRDefault="00C279C6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6D4D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10FF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132E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5178" w14:textId="77777777" w:rsidR="00C279C6" w:rsidRDefault="00C279C6" w:rsidP="00C23AE1">
      <w:pPr>
        <w:pStyle w:val="ae"/>
      </w:pPr>
      <w:r>
        <w:separator/>
      </w:r>
    </w:p>
  </w:footnote>
  <w:footnote w:type="continuationSeparator" w:id="0">
    <w:p w14:paraId="41AD43A7" w14:textId="77777777" w:rsidR="00C279C6" w:rsidRDefault="00C279C6" w:rsidP="005A03A1">
      <w:pPr>
        <w:ind w:firstLine="480"/>
      </w:pPr>
      <w:r>
        <w:continuationSeparator/>
      </w:r>
    </w:p>
  </w:footnote>
  <w:footnote w:type="continuationNotice" w:id="1">
    <w:p w14:paraId="0F446C2B" w14:textId="77777777" w:rsidR="00C279C6" w:rsidRDefault="00C279C6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6666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0E6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3DF7F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E9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3DE9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279C6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F14FA"/>
  <w15:chartTrackingRefBased/>
  <w15:docId w15:val="{C0229C99-8786-4044-A97B-C5EB77AB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2026-05-27T01:51:00Z</dcterms:created>
  <dcterms:modified xsi:type="dcterms:W3CDTF">2026-05-27T01:51:00Z</dcterms:modified>
</cp:coreProperties>
</file>