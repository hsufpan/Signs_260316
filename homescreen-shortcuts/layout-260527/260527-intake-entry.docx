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DA3B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ADF5C" w14:textId="2A4AA594" w:rsidR="006C5814" w:rsidRPr="006C5814" w:rsidRDefault="009F314C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Intake</w:t>
                            </w:r>
                          </w:p>
                          <w:p w14:paraId="75278464" w14:textId="04822202" w:rsidR="00C47E8D" w:rsidRPr="006C5814" w:rsidRDefault="009F314C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Entry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0D0ADF5C" w14:textId="2A4AA594" w:rsidR="006C5814" w:rsidRPr="006C5814" w:rsidRDefault="009F314C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Intake</w:t>
                      </w:r>
                    </w:p>
                    <w:p w14:paraId="75278464" w14:textId="04822202" w:rsidR="00C47E8D" w:rsidRPr="006C5814" w:rsidRDefault="009F314C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Entry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F9617" w14:textId="77777777" w:rsidR="00F95E72" w:rsidRDefault="00F95E72" w:rsidP="005A03A1">
      <w:pPr>
        <w:ind w:firstLine="480"/>
      </w:pPr>
      <w:r>
        <w:separator/>
      </w:r>
    </w:p>
  </w:endnote>
  <w:endnote w:type="continuationSeparator" w:id="0">
    <w:p w14:paraId="28511571" w14:textId="77777777" w:rsidR="00F95E72" w:rsidRDefault="00F95E72" w:rsidP="005A03A1">
      <w:pPr>
        <w:ind w:firstLine="480"/>
      </w:pPr>
      <w:r>
        <w:continuationSeparator/>
      </w:r>
    </w:p>
  </w:endnote>
  <w:endnote w:type="continuationNotice" w:id="1">
    <w:p w14:paraId="0ED58D46" w14:textId="77777777" w:rsidR="00F95E72" w:rsidRDefault="00F95E72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800FD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891C5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C0E1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17EE0" w14:textId="77777777" w:rsidR="00F95E72" w:rsidRDefault="00F95E72" w:rsidP="00C23AE1">
      <w:pPr>
        <w:pStyle w:val="ae"/>
      </w:pPr>
      <w:r>
        <w:separator/>
      </w:r>
    </w:p>
  </w:footnote>
  <w:footnote w:type="continuationSeparator" w:id="0">
    <w:p w14:paraId="2E358789" w14:textId="77777777" w:rsidR="00F95E72" w:rsidRDefault="00F95E72" w:rsidP="005A03A1">
      <w:pPr>
        <w:ind w:firstLine="480"/>
      </w:pPr>
      <w:r>
        <w:continuationSeparator/>
      </w:r>
    </w:p>
  </w:footnote>
  <w:footnote w:type="continuationNotice" w:id="1">
    <w:p w14:paraId="6BADC445" w14:textId="77777777" w:rsidR="00F95E72" w:rsidRDefault="00F95E72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52216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6DE8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FD73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4C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14C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5E72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BBD9D"/>
  <w15:chartTrackingRefBased/>
  <w15:docId w15:val="{59B720F7-6845-2947-9855-17C42765B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2026-05-27T01:48:00Z</dcterms:created>
  <dcterms:modified xsi:type="dcterms:W3CDTF">2026-05-27T01:48:00Z</dcterms:modified>
</cp:coreProperties>
</file>