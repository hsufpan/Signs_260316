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59AF9" w14:textId="77777777" w:rsidR="00E235E5" w:rsidRPr="00D86BFC" w:rsidRDefault="00CD597B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0DB2FFF">
                <wp:simplePos x="0" y="0"/>
                <wp:positionH relativeFrom="column">
                  <wp:posOffset>-457200</wp:posOffset>
                </wp:positionH>
                <wp:positionV relativeFrom="paragraph">
                  <wp:posOffset>-469078</wp:posOffset>
                </wp:positionV>
                <wp:extent cx="7186295" cy="7186295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18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572EB1" w14:textId="4F2D18C0" w:rsidR="006C5814" w:rsidRPr="006C5814" w:rsidRDefault="00293421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  <w:t>kcal</w:t>
                            </w:r>
                          </w:p>
                          <w:p w14:paraId="38A721AE" w14:textId="27FD99BB" w:rsidR="00C47E8D" w:rsidRPr="006C5814" w:rsidRDefault="00293421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380"/>
                                <w:szCs w:val="380"/>
                              </w:rPr>
                              <w:t>kJ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6pt;margin-top:-36.95pt;width:565.85pt;height:56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" filled="f" stroked="f" strokeweight=".5pt">
                <v:textbox>
                  <w:txbxContent>
                    <w:p w14:paraId="71572EB1" w14:textId="4F2D18C0" w:rsidR="006C5814" w:rsidRPr="006C5814" w:rsidRDefault="00293421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  <w:t>kcal</w:t>
                      </w:r>
                    </w:p>
                    <w:p w14:paraId="38A721AE" w14:textId="27FD99BB" w:rsidR="00C47E8D" w:rsidRPr="006C5814" w:rsidRDefault="00293421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380"/>
                          <w:szCs w:val="380"/>
                        </w:rPr>
                        <w:t>kJ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235E5" w:rsidRPr="00D86BFC" w:rsidSect="00CD59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EE31D" w14:textId="77777777" w:rsidR="000533E4" w:rsidRDefault="000533E4" w:rsidP="005A03A1">
      <w:pPr>
        <w:ind w:firstLine="480"/>
      </w:pPr>
      <w:r>
        <w:separator/>
      </w:r>
    </w:p>
  </w:endnote>
  <w:endnote w:type="continuationSeparator" w:id="0">
    <w:p w14:paraId="72679DBD" w14:textId="77777777" w:rsidR="000533E4" w:rsidRDefault="000533E4" w:rsidP="005A03A1">
      <w:pPr>
        <w:ind w:firstLine="480"/>
      </w:pPr>
      <w:r>
        <w:continuationSeparator/>
      </w:r>
    </w:p>
  </w:endnote>
  <w:endnote w:type="continuationNotice" w:id="1">
    <w:p w14:paraId="1004C605" w14:textId="77777777" w:rsidR="000533E4" w:rsidRDefault="000533E4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213CE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AB75F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242F0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B89FD8" w14:textId="77777777" w:rsidR="000533E4" w:rsidRDefault="000533E4" w:rsidP="00C23AE1">
      <w:pPr>
        <w:pStyle w:val="ae"/>
      </w:pPr>
      <w:r>
        <w:separator/>
      </w:r>
    </w:p>
  </w:footnote>
  <w:footnote w:type="continuationSeparator" w:id="0">
    <w:p w14:paraId="352489B8" w14:textId="77777777" w:rsidR="000533E4" w:rsidRDefault="000533E4" w:rsidP="005A03A1">
      <w:pPr>
        <w:ind w:firstLine="480"/>
      </w:pPr>
      <w:r>
        <w:continuationSeparator/>
      </w:r>
    </w:p>
  </w:footnote>
  <w:footnote w:type="continuationNotice" w:id="1">
    <w:p w14:paraId="631773B8" w14:textId="77777777" w:rsidR="000533E4" w:rsidRDefault="000533E4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95FB4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27206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E6FA9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421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3E4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3421"/>
    <w:rsid w:val="002965B7"/>
    <w:rsid w:val="002A1837"/>
    <w:rsid w:val="002A3011"/>
    <w:rsid w:val="002A4443"/>
    <w:rsid w:val="002A69AE"/>
    <w:rsid w:val="002B4DA4"/>
    <w:rsid w:val="002B5D8A"/>
    <w:rsid w:val="002C10C5"/>
    <w:rsid w:val="002C1CFE"/>
    <w:rsid w:val="002C58A0"/>
    <w:rsid w:val="002C630D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976DF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5814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E47BD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5FE2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00B6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33BD1E"/>
  <w15:chartTrackingRefBased/>
  <w15:docId w15:val="{C7576899-10F2-5F44-BC8B-3BEFE85AF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黑体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黑体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黑体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黑体" w:hAnsi="DIN Mittelschrift Std" w:cs="黑体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GitHubClone/Signs_260316/homescreen-shortcuts/layout-260527/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1</cp:revision>
  <cp:lastPrinted>2026-04-06T05:06:00Z</cp:lastPrinted>
  <dcterms:created xsi:type="dcterms:W3CDTF">2026-05-27T02:34:00Z</dcterms:created>
  <dcterms:modified xsi:type="dcterms:W3CDTF">2026-05-27T02:35:00Z</dcterms:modified>
</cp:coreProperties>
</file>