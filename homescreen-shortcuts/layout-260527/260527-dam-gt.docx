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A3B03" w14:textId="77777777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9F5911" w14:textId="3B51B920" w:rsidR="006C5814" w:rsidRPr="006C5814" w:rsidRDefault="0089298A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  <w:t>DAM</w:t>
                            </w:r>
                          </w:p>
                          <w:p w14:paraId="6328A0A3" w14:textId="1492F672" w:rsidR="00C47E8D" w:rsidRPr="006C5814" w:rsidRDefault="0089298A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  <w:t>GT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139F5911" w14:textId="3B51B920" w:rsidR="006C5814" w:rsidRPr="006C5814" w:rsidRDefault="0089298A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  <w:t>DAM</w:t>
                      </w:r>
                    </w:p>
                    <w:p w14:paraId="6328A0A3" w14:textId="1492F672" w:rsidR="00C47E8D" w:rsidRPr="006C5814" w:rsidRDefault="0089298A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  <w:t>GT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78664" w14:textId="77777777" w:rsidR="00E1666B" w:rsidRDefault="00E1666B" w:rsidP="005A03A1">
      <w:pPr>
        <w:ind w:firstLine="480"/>
      </w:pPr>
      <w:r>
        <w:separator/>
      </w:r>
    </w:p>
  </w:endnote>
  <w:endnote w:type="continuationSeparator" w:id="0">
    <w:p w14:paraId="1814FA16" w14:textId="77777777" w:rsidR="00E1666B" w:rsidRDefault="00E1666B" w:rsidP="005A03A1">
      <w:pPr>
        <w:ind w:firstLine="480"/>
      </w:pPr>
      <w:r>
        <w:continuationSeparator/>
      </w:r>
    </w:p>
  </w:endnote>
  <w:endnote w:type="continuationNotice" w:id="1">
    <w:p w14:paraId="3A2C01C4" w14:textId="77777777" w:rsidR="00E1666B" w:rsidRDefault="00E1666B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F382E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49594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C825F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2DF60" w14:textId="77777777" w:rsidR="00E1666B" w:rsidRDefault="00E1666B" w:rsidP="00C23AE1">
      <w:pPr>
        <w:pStyle w:val="ae"/>
      </w:pPr>
      <w:r>
        <w:separator/>
      </w:r>
    </w:p>
  </w:footnote>
  <w:footnote w:type="continuationSeparator" w:id="0">
    <w:p w14:paraId="7C7B2D9F" w14:textId="77777777" w:rsidR="00E1666B" w:rsidRDefault="00E1666B" w:rsidP="005A03A1">
      <w:pPr>
        <w:ind w:firstLine="480"/>
      </w:pPr>
      <w:r>
        <w:continuationSeparator/>
      </w:r>
    </w:p>
  </w:footnote>
  <w:footnote w:type="continuationNotice" w:id="1">
    <w:p w14:paraId="2D80A0BD" w14:textId="77777777" w:rsidR="00E1666B" w:rsidRDefault="00E1666B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B4AC6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3F818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4BE92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8A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28D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1CFE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976DF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5814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298A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E47BD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5FE2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1666B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00B6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2B7714"/>
  <w15:chartTrackingRefBased/>
  <w15:docId w15:val="{A7AD2BCD-59AC-E24E-B99B-645BF9FE9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GitHubClone/Signs_260316/homescreen-shortcuts/layout-260527/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1</cp:revision>
  <cp:lastPrinted>2026-04-06T05:06:00Z</cp:lastPrinted>
  <dcterms:created xsi:type="dcterms:W3CDTF">2026-05-27T02:28:00Z</dcterms:created>
  <dcterms:modified xsi:type="dcterms:W3CDTF">2026-05-27T02:30:00Z</dcterms:modified>
</cp:coreProperties>
</file>