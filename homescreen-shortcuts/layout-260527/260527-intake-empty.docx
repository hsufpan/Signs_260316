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BF6D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14FB1" w14:textId="172CADC9" w:rsidR="006C5814" w:rsidRPr="006C5814" w:rsidRDefault="005122C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Intake</w:t>
                            </w:r>
                          </w:p>
                          <w:p w14:paraId="42FB0BB9" w14:textId="2CDD8A33" w:rsidR="00C47E8D" w:rsidRPr="006C5814" w:rsidRDefault="005122CB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32214FB1" w14:textId="172CADC9" w:rsidR="006C5814" w:rsidRPr="006C5814" w:rsidRDefault="005122C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Intake</w:t>
                      </w:r>
                    </w:p>
                    <w:p w14:paraId="42FB0BB9" w14:textId="2CDD8A33" w:rsidR="00C47E8D" w:rsidRPr="006C5814" w:rsidRDefault="005122CB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5BECC" w14:textId="77777777" w:rsidR="0010404D" w:rsidRDefault="0010404D" w:rsidP="005A03A1">
      <w:pPr>
        <w:ind w:firstLine="480"/>
      </w:pPr>
      <w:r>
        <w:separator/>
      </w:r>
    </w:p>
  </w:endnote>
  <w:endnote w:type="continuationSeparator" w:id="0">
    <w:p w14:paraId="519DA63C" w14:textId="77777777" w:rsidR="0010404D" w:rsidRDefault="0010404D" w:rsidP="005A03A1">
      <w:pPr>
        <w:ind w:firstLine="480"/>
      </w:pPr>
      <w:r>
        <w:continuationSeparator/>
      </w:r>
    </w:p>
  </w:endnote>
  <w:endnote w:type="continuationNotice" w:id="1">
    <w:p w14:paraId="00C9E19C" w14:textId="77777777" w:rsidR="0010404D" w:rsidRDefault="0010404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E49A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FDCF3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2121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C69C5" w14:textId="77777777" w:rsidR="0010404D" w:rsidRDefault="0010404D" w:rsidP="00C23AE1">
      <w:pPr>
        <w:pStyle w:val="ae"/>
      </w:pPr>
      <w:r>
        <w:separator/>
      </w:r>
    </w:p>
  </w:footnote>
  <w:footnote w:type="continuationSeparator" w:id="0">
    <w:p w14:paraId="55E1B373" w14:textId="77777777" w:rsidR="0010404D" w:rsidRDefault="0010404D" w:rsidP="005A03A1">
      <w:pPr>
        <w:ind w:firstLine="480"/>
      </w:pPr>
      <w:r>
        <w:continuationSeparator/>
      </w:r>
    </w:p>
  </w:footnote>
  <w:footnote w:type="continuationNotice" w:id="1">
    <w:p w14:paraId="0B6F69D6" w14:textId="77777777" w:rsidR="0010404D" w:rsidRDefault="0010404D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3B757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26101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0149A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C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04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22CB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F218F"/>
  <w15:chartTrackingRefBased/>
  <w15:docId w15:val="{59A2138E-58A4-BB4A-8944-F06CFD02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2026-05-27T01:55:00Z</dcterms:created>
  <dcterms:modified xsi:type="dcterms:W3CDTF">2026-05-27T01:56:00Z</dcterms:modified>
</cp:coreProperties>
</file>