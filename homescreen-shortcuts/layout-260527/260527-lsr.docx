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F7E20" w14:textId="77777777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26095" w14:textId="159FCDF8" w:rsidR="00C47E8D" w:rsidRPr="006C5814" w:rsidRDefault="005F6E6B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LSR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78C26095" w14:textId="159FCDF8" w:rsidR="00C47E8D" w:rsidRPr="006C5814" w:rsidRDefault="005F6E6B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LSR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53094" w14:textId="77777777" w:rsidR="002235A7" w:rsidRDefault="002235A7" w:rsidP="005A03A1">
      <w:pPr>
        <w:ind w:firstLine="480"/>
      </w:pPr>
      <w:r>
        <w:separator/>
      </w:r>
    </w:p>
  </w:endnote>
  <w:endnote w:type="continuationSeparator" w:id="0">
    <w:p w14:paraId="5D47CEAF" w14:textId="77777777" w:rsidR="002235A7" w:rsidRDefault="002235A7" w:rsidP="005A03A1">
      <w:pPr>
        <w:ind w:firstLine="480"/>
      </w:pPr>
      <w:r>
        <w:continuationSeparator/>
      </w:r>
    </w:p>
  </w:endnote>
  <w:endnote w:type="continuationNotice" w:id="1">
    <w:p w14:paraId="37667B61" w14:textId="77777777" w:rsidR="002235A7" w:rsidRDefault="002235A7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E6FC0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B0A9F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7F1FE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29903" w14:textId="77777777" w:rsidR="002235A7" w:rsidRDefault="002235A7" w:rsidP="00C23AE1">
      <w:pPr>
        <w:pStyle w:val="ae"/>
      </w:pPr>
      <w:r>
        <w:separator/>
      </w:r>
    </w:p>
  </w:footnote>
  <w:footnote w:type="continuationSeparator" w:id="0">
    <w:p w14:paraId="2488A2B9" w14:textId="77777777" w:rsidR="002235A7" w:rsidRDefault="002235A7" w:rsidP="005A03A1">
      <w:pPr>
        <w:ind w:firstLine="480"/>
      </w:pPr>
      <w:r>
        <w:continuationSeparator/>
      </w:r>
    </w:p>
  </w:footnote>
  <w:footnote w:type="continuationNotice" w:id="1">
    <w:p w14:paraId="666351DF" w14:textId="77777777" w:rsidR="002235A7" w:rsidRDefault="002235A7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2EE8A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6271E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3CA7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6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5A7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1CFE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976DF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6E6B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5814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E47BD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5FE2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00B6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13C8E0"/>
  <w15:chartTrackingRefBased/>
  <w15:docId w15:val="{D1074856-D993-E442-8F0E-E58D5488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GitHubClone/Signs_260316/homescreen-shortcuts/layout-260527/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1</cp:revision>
  <cp:lastPrinted>2026-04-06T05:06:00Z</cp:lastPrinted>
  <dcterms:created xsi:type="dcterms:W3CDTF">2026-05-27T01:54:00Z</dcterms:created>
  <dcterms:modified xsi:type="dcterms:W3CDTF">2026-05-27T01:55:00Z</dcterms:modified>
</cp:coreProperties>
</file>