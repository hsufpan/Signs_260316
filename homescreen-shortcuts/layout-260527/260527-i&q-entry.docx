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14355A" w14:textId="42AEEA08" w:rsidR="006C5814" w:rsidRPr="006C5814" w:rsidRDefault="00FC5D50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I&amp;Q</w:t>
                            </w:r>
                          </w:p>
                          <w:p w14:paraId="6FCF0CB3" w14:textId="73B8ACB7" w:rsidR="00C47E8D" w:rsidRPr="006C5814" w:rsidRDefault="00FC5D50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3114355A" w14:textId="42AEEA08" w:rsidR="006C5814" w:rsidRPr="006C5814" w:rsidRDefault="00FC5D50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I&amp;Q</w:t>
                      </w:r>
                    </w:p>
                    <w:p w14:paraId="6FCF0CB3" w14:textId="73B8ACB7" w:rsidR="00C47E8D" w:rsidRPr="006C5814" w:rsidRDefault="00FC5D50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Entry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73BC" w14:textId="77777777" w:rsidR="005B3E8A" w:rsidRDefault="005B3E8A" w:rsidP="005A03A1">
      <w:pPr>
        <w:ind w:firstLine="480"/>
      </w:pPr>
      <w:r>
        <w:separator/>
      </w:r>
    </w:p>
  </w:endnote>
  <w:endnote w:type="continuationSeparator" w:id="0">
    <w:p w14:paraId="4907102B" w14:textId="77777777" w:rsidR="005B3E8A" w:rsidRDefault="005B3E8A" w:rsidP="005A03A1">
      <w:pPr>
        <w:ind w:firstLine="480"/>
      </w:pPr>
      <w:r>
        <w:continuationSeparator/>
      </w:r>
    </w:p>
  </w:endnote>
  <w:endnote w:type="continuationNotice" w:id="1">
    <w:p w14:paraId="4BDAACD3" w14:textId="77777777" w:rsidR="005B3E8A" w:rsidRDefault="005B3E8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FDEE6" w14:textId="77777777" w:rsidR="005B3E8A" w:rsidRDefault="005B3E8A" w:rsidP="00C23AE1">
      <w:pPr>
        <w:pStyle w:val="ae"/>
      </w:pPr>
      <w:r>
        <w:separator/>
      </w:r>
    </w:p>
  </w:footnote>
  <w:footnote w:type="continuationSeparator" w:id="0">
    <w:p w14:paraId="3FFE65FB" w14:textId="77777777" w:rsidR="005B3E8A" w:rsidRDefault="005B3E8A" w:rsidP="005A03A1">
      <w:pPr>
        <w:ind w:firstLine="480"/>
      </w:pPr>
      <w:r>
        <w:continuationSeparator/>
      </w:r>
    </w:p>
  </w:footnote>
  <w:footnote w:type="continuationNotice" w:id="1">
    <w:p w14:paraId="653E55A2" w14:textId="77777777" w:rsidR="005B3E8A" w:rsidRDefault="005B3E8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5ECE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46BB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46CA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B3E8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5D50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2026-04-06T05:06:00Z</cp:lastPrinted>
  <dcterms:created xsi:type="dcterms:W3CDTF">2026-05-27T01:52:00Z</dcterms:created>
  <dcterms:modified xsi:type="dcterms:W3CDTF">2026-05-27T01:52:00Z</dcterms:modified>
</cp:coreProperties>
</file>