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72AC8" w14:textId="77777777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D78F32" w14:textId="6011939B" w:rsidR="006C5814" w:rsidRPr="006C5814" w:rsidRDefault="00A368ED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CD</w:t>
                            </w:r>
                          </w:p>
                          <w:p w14:paraId="269D6767" w14:textId="4FAF99E7" w:rsidR="00C47E8D" w:rsidRPr="006C5814" w:rsidRDefault="00A368ED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Calc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56D78F32" w14:textId="6011939B" w:rsidR="006C5814" w:rsidRPr="006C5814" w:rsidRDefault="00A368ED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CD</w:t>
                      </w:r>
                    </w:p>
                    <w:p w14:paraId="269D6767" w14:textId="4FAF99E7" w:rsidR="00C47E8D" w:rsidRPr="006C5814" w:rsidRDefault="00A368ED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Calc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798B5" w14:textId="77777777" w:rsidR="00AE330F" w:rsidRDefault="00AE330F" w:rsidP="005A03A1">
      <w:pPr>
        <w:ind w:firstLine="480"/>
      </w:pPr>
      <w:r>
        <w:separator/>
      </w:r>
    </w:p>
  </w:endnote>
  <w:endnote w:type="continuationSeparator" w:id="0">
    <w:p w14:paraId="5F377663" w14:textId="77777777" w:rsidR="00AE330F" w:rsidRDefault="00AE330F" w:rsidP="005A03A1">
      <w:pPr>
        <w:ind w:firstLine="480"/>
      </w:pPr>
      <w:r>
        <w:continuationSeparator/>
      </w:r>
    </w:p>
  </w:endnote>
  <w:endnote w:type="continuationNotice" w:id="1">
    <w:p w14:paraId="506D7788" w14:textId="77777777" w:rsidR="00AE330F" w:rsidRDefault="00AE330F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5E750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54343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498B3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FF7AD" w14:textId="77777777" w:rsidR="00AE330F" w:rsidRDefault="00AE330F" w:rsidP="00C23AE1">
      <w:pPr>
        <w:pStyle w:val="ae"/>
      </w:pPr>
      <w:r>
        <w:separator/>
      </w:r>
    </w:p>
  </w:footnote>
  <w:footnote w:type="continuationSeparator" w:id="0">
    <w:p w14:paraId="40019141" w14:textId="77777777" w:rsidR="00AE330F" w:rsidRDefault="00AE330F" w:rsidP="005A03A1">
      <w:pPr>
        <w:ind w:firstLine="480"/>
      </w:pPr>
      <w:r>
        <w:continuationSeparator/>
      </w:r>
    </w:p>
  </w:footnote>
  <w:footnote w:type="continuationNotice" w:id="1">
    <w:p w14:paraId="62BD6210" w14:textId="77777777" w:rsidR="00AE330F" w:rsidRDefault="00AE330F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B3489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1CAFE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CCC3C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ED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1CFE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976DF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5814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E47BD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368ED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330F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5FE2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00B6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ACA5D"/>
  <w15:chartTrackingRefBased/>
  <w15:docId w15:val="{2A286586-2657-5040-AF0E-A70637AA6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GitHubClone/Signs_260316/homescreen-shortcuts/layout-260527/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1</cp:revision>
  <cp:lastPrinted>2026-04-06T05:06:00Z</cp:lastPrinted>
  <dcterms:created xsi:type="dcterms:W3CDTF">2026-05-27T01:46:00Z</dcterms:created>
  <dcterms:modified xsi:type="dcterms:W3CDTF">2026-05-27T01:46:00Z</dcterms:modified>
</cp:coreProperties>
</file>