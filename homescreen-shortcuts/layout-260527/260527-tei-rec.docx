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D158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EEBA2" w14:textId="53735D14" w:rsidR="006C5814" w:rsidRPr="006C5814" w:rsidRDefault="00384DF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TEI</w:t>
                            </w:r>
                          </w:p>
                          <w:p w14:paraId="5EE28156" w14:textId="587E67DB" w:rsidR="00C47E8D" w:rsidRPr="006C5814" w:rsidRDefault="00384DF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Rec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4E3EEBA2" w14:textId="53735D14" w:rsidR="006C5814" w:rsidRPr="006C5814" w:rsidRDefault="00384DF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TEI</w:t>
                      </w:r>
                    </w:p>
                    <w:p w14:paraId="5EE28156" w14:textId="587E67DB" w:rsidR="00C47E8D" w:rsidRPr="006C5814" w:rsidRDefault="00384DF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Rec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00B6" w14:textId="77777777" w:rsidR="00955624" w:rsidRDefault="00955624" w:rsidP="005A03A1">
      <w:pPr>
        <w:ind w:firstLine="480"/>
      </w:pPr>
      <w:r>
        <w:separator/>
      </w:r>
    </w:p>
  </w:endnote>
  <w:endnote w:type="continuationSeparator" w:id="0">
    <w:p w14:paraId="53A48D6E" w14:textId="77777777" w:rsidR="00955624" w:rsidRDefault="00955624" w:rsidP="005A03A1">
      <w:pPr>
        <w:ind w:firstLine="480"/>
      </w:pPr>
      <w:r>
        <w:continuationSeparator/>
      </w:r>
    </w:p>
  </w:endnote>
  <w:endnote w:type="continuationNotice" w:id="1">
    <w:p w14:paraId="2AE27E77" w14:textId="77777777" w:rsidR="00955624" w:rsidRDefault="00955624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76DD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1C12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1F30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F509" w14:textId="77777777" w:rsidR="00955624" w:rsidRDefault="00955624" w:rsidP="00C23AE1">
      <w:pPr>
        <w:pStyle w:val="ae"/>
      </w:pPr>
      <w:r>
        <w:separator/>
      </w:r>
    </w:p>
  </w:footnote>
  <w:footnote w:type="continuationSeparator" w:id="0">
    <w:p w14:paraId="262C780D" w14:textId="77777777" w:rsidR="00955624" w:rsidRDefault="00955624" w:rsidP="005A03A1">
      <w:pPr>
        <w:ind w:firstLine="480"/>
      </w:pPr>
      <w:r>
        <w:continuationSeparator/>
      </w:r>
    </w:p>
  </w:footnote>
  <w:footnote w:type="continuationNotice" w:id="1">
    <w:p w14:paraId="75A08441" w14:textId="77777777" w:rsidR="00955624" w:rsidRDefault="00955624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6A2ED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72A67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8903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F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4DFB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55624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14752"/>
  <w15:chartTrackingRefBased/>
  <w15:docId w15:val="{0B404B4B-9D0A-1145-AFB0-987A55B8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2026-05-27T02:36:00Z</dcterms:created>
  <dcterms:modified xsi:type="dcterms:W3CDTF">2026-05-27T02:36:00Z</dcterms:modified>
</cp:coreProperties>
</file>