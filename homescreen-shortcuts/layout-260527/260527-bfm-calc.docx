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7FF0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AE89F" w14:textId="317F2A37" w:rsidR="006C5814" w:rsidRPr="006C5814" w:rsidRDefault="005D6665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BFM</w:t>
                            </w:r>
                          </w:p>
                          <w:p w14:paraId="6D5B05B5" w14:textId="663D7C69" w:rsidR="00C47E8D" w:rsidRPr="006C5814" w:rsidRDefault="005D6665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Calc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521AE89F" w14:textId="317F2A37" w:rsidR="006C5814" w:rsidRPr="006C5814" w:rsidRDefault="005D6665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BFM</w:t>
                      </w:r>
                    </w:p>
                    <w:p w14:paraId="6D5B05B5" w14:textId="663D7C69" w:rsidR="00C47E8D" w:rsidRPr="006C5814" w:rsidRDefault="005D6665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Calc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D0C9" w14:textId="77777777" w:rsidR="00097E0B" w:rsidRDefault="00097E0B" w:rsidP="005A03A1">
      <w:pPr>
        <w:ind w:firstLine="480"/>
      </w:pPr>
      <w:r>
        <w:separator/>
      </w:r>
    </w:p>
  </w:endnote>
  <w:endnote w:type="continuationSeparator" w:id="0">
    <w:p w14:paraId="36521AB8" w14:textId="77777777" w:rsidR="00097E0B" w:rsidRDefault="00097E0B" w:rsidP="005A03A1">
      <w:pPr>
        <w:ind w:firstLine="480"/>
      </w:pPr>
      <w:r>
        <w:continuationSeparator/>
      </w:r>
    </w:p>
  </w:endnote>
  <w:endnote w:type="continuationNotice" w:id="1">
    <w:p w14:paraId="2361276B" w14:textId="77777777" w:rsidR="00097E0B" w:rsidRDefault="00097E0B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5EFC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098E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2569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947C" w14:textId="77777777" w:rsidR="00097E0B" w:rsidRDefault="00097E0B" w:rsidP="00C23AE1">
      <w:pPr>
        <w:pStyle w:val="ae"/>
      </w:pPr>
      <w:r>
        <w:separator/>
      </w:r>
    </w:p>
  </w:footnote>
  <w:footnote w:type="continuationSeparator" w:id="0">
    <w:p w14:paraId="175B7F9F" w14:textId="77777777" w:rsidR="00097E0B" w:rsidRDefault="00097E0B" w:rsidP="005A03A1">
      <w:pPr>
        <w:ind w:firstLine="480"/>
      </w:pPr>
      <w:r>
        <w:continuationSeparator/>
      </w:r>
    </w:p>
  </w:footnote>
  <w:footnote w:type="continuationNotice" w:id="1">
    <w:p w14:paraId="0B34D2D9" w14:textId="77777777" w:rsidR="00097E0B" w:rsidRDefault="00097E0B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782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D81C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759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65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97E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665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311A6"/>
  <w15:chartTrackingRefBased/>
  <w15:docId w15:val="{FE6AF753-8B76-7746-8870-D1FF6755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2026-05-27T01:49:00Z</dcterms:created>
  <dcterms:modified xsi:type="dcterms:W3CDTF">2026-05-27T01:49:00Z</dcterms:modified>
</cp:coreProperties>
</file>