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2E56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1D235" w14:textId="19419004" w:rsidR="006C5814" w:rsidRPr="006C5814" w:rsidRDefault="00A12A15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TRY</w:t>
                            </w:r>
                          </w:p>
                          <w:p w14:paraId="0A4A455A" w14:textId="4B5D7AC0" w:rsidR="00C47E8D" w:rsidRPr="006C5814" w:rsidRDefault="00A12A15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CNY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8E1D235" w14:textId="19419004" w:rsidR="006C5814" w:rsidRPr="006C5814" w:rsidRDefault="00A12A15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TRY</w:t>
                      </w:r>
                    </w:p>
                    <w:p w14:paraId="0A4A455A" w14:textId="4B5D7AC0" w:rsidR="00C47E8D" w:rsidRPr="006C5814" w:rsidRDefault="00A12A15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CNY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AC2C" w14:textId="77777777" w:rsidR="00721D6F" w:rsidRDefault="00721D6F" w:rsidP="005A03A1">
      <w:pPr>
        <w:ind w:firstLine="480"/>
      </w:pPr>
      <w:r>
        <w:separator/>
      </w:r>
    </w:p>
  </w:endnote>
  <w:endnote w:type="continuationSeparator" w:id="0">
    <w:p w14:paraId="0440D3FD" w14:textId="77777777" w:rsidR="00721D6F" w:rsidRDefault="00721D6F" w:rsidP="005A03A1">
      <w:pPr>
        <w:ind w:firstLine="480"/>
      </w:pPr>
      <w:r>
        <w:continuationSeparator/>
      </w:r>
    </w:p>
  </w:endnote>
  <w:endnote w:type="continuationNotice" w:id="1">
    <w:p w14:paraId="21004A0D" w14:textId="77777777" w:rsidR="00721D6F" w:rsidRDefault="00721D6F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384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2574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25EC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44A0" w14:textId="77777777" w:rsidR="00721D6F" w:rsidRDefault="00721D6F" w:rsidP="00C23AE1">
      <w:pPr>
        <w:pStyle w:val="ae"/>
      </w:pPr>
      <w:r>
        <w:separator/>
      </w:r>
    </w:p>
  </w:footnote>
  <w:footnote w:type="continuationSeparator" w:id="0">
    <w:p w14:paraId="5CB671A9" w14:textId="77777777" w:rsidR="00721D6F" w:rsidRDefault="00721D6F" w:rsidP="005A03A1">
      <w:pPr>
        <w:ind w:firstLine="480"/>
      </w:pPr>
      <w:r>
        <w:continuationSeparator/>
      </w:r>
    </w:p>
  </w:footnote>
  <w:footnote w:type="continuationNotice" w:id="1">
    <w:p w14:paraId="6FEEAEB7" w14:textId="77777777" w:rsidR="00721D6F" w:rsidRDefault="00721D6F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D4E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C314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2F79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15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1D6F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12A15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64920"/>
  <w15:chartTrackingRefBased/>
  <w15:docId w15:val="{5F2F183F-60D7-AD4E-8C4C-ABEBA784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2026-05-27T02:35:00Z</dcterms:created>
  <dcterms:modified xsi:type="dcterms:W3CDTF">2026-05-27T02:36:00Z</dcterms:modified>
</cp:coreProperties>
</file>