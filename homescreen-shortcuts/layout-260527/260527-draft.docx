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F023F" w14:textId="77777777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970295" w14:textId="737FB63B" w:rsidR="00E120DE" w:rsidRPr="006C5814" w:rsidRDefault="00E120DE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  <w:t>Draft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0F970295" w14:textId="737FB63B" w:rsidR="00E120DE" w:rsidRPr="006C5814" w:rsidRDefault="00E120DE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  <w:t>Draft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95EA8" w14:textId="77777777" w:rsidR="00CD6990" w:rsidRDefault="00CD6990" w:rsidP="005A03A1">
      <w:pPr>
        <w:ind w:firstLine="480"/>
      </w:pPr>
      <w:r>
        <w:separator/>
      </w:r>
    </w:p>
  </w:endnote>
  <w:endnote w:type="continuationSeparator" w:id="0">
    <w:p w14:paraId="3FF5875F" w14:textId="77777777" w:rsidR="00CD6990" w:rsidRDefault="00CD6990" w:rsidP="005A03A1">
      <w:pPr>
        <w:ind w:firstLine="480"/>
      </w:pPr>
      <w:r>
        <w:continuationSeparator/>
      </w:r>
    </w:p>
  </w:endnote>
  <w:endnote w:type="continuationNotice" w:id="1">
    <w:p w14:paraId="2D541AA1" w14:textId="77777777" w:rsidR="00CD6990" w:rsidRDefault="00CD6990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3A637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3B588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F6A7C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14F6E" w14:textId="77777777" w:rsidR="00CD6990" w:rsidRDefault="00CD6990" w:rsidP="00C23AE1">
      <w:pPr>
        <w:pStyle w:val="ae"/>
      </w:pPr>
      <w:r>
        <w:separator/>
      </w:r>
    </w:p>
  </w:footnote>
  <w:footnote w:type="continuationSeparator" w:id="0">
    <w:p w14:paraId="429A6EFC" w14:textId="77777777" w:rsidR="00CD6990" w:rsidRDefault="00CD6990" w:rsidP="005A03A1">
      <w:pPr>
        <w:ind w:firstLine="480"/>
      </w:pPr>
      <w:r>
        <w:continuationSeparator/>
      </w:r>
    </w:p>
  </w:footnote>
  <w:footnote w:type="continuationNotice" w:id="1">
    <w:p w14:paraId="5FEFB263" w14:textId="77777777" w:rsidR="00CD6990" w:rsidRDefault="00CD6990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0DA38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38BB5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27138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0DE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1CFE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976DF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9D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5814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E47BD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5FE2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990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120DE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00B6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EBE77E"/>
  <w15:chartTrackingRefBased/>
  <w15:docId w15:val="{B564CC36-E50C-9D45-9170-B9022ADD3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GitHubClone/Signs_260316/homescreen-shortcuts/layout-260527/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1</cp:revision>
  <cp:lastPrinted>2026-04-06T05:06:00Z</cp:lastPrinted>
  <dcterms:created xsi:type="dcterms:W3CDTF">2026-05-27T01:53:00Z</dcterms:created>
  <dcterms:modified xsi:type="dcterms:W3CDTF">2026-05-27T01:54:00Z</dcterms:modified>
</cp:coreProperties>
</file>