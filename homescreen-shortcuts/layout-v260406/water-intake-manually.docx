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B02C" w14:textId="24F4A961" w:rsidR="00E235E5" w:rsidRPr="00D86BFC" w:rsidRDefault="00336155" w:rsidP="006D2E06">
      <w:pPr>
        <w:ind w:firstLine="440"/>
        <w:rPr>
          <w:sz w:val="22"/>
          <w:szCs w:val="22"/>
        </w:rPr>
      </w:pPr>
      <w:r w:rsidRPr="00D86B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2AE2" wp14:editId="3EDE1A9C">
                <wp:simplePos x="0" y="0"/>
                <wp:positionH relativeFrom="column">
                  <wp:posOffset>-446442</wp:posOffset>
                </wp:positionH>
                <wp:positionV relativeFrom="paragraph">
                  <wp:posOffset>-435685</wp:posOffset>
                </wp:positionV>
                <wp:extent cx="7186295" cy="7250654"/>
                <wp:effectExtent l="0" t="0" r="0" b="0"/>
                <wp:wrapNone/>
                <wp:docPr id="2033307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6295" cy="72506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C93C48" w14:textId="2C5361FB" w:rsidR="009C7817" w:rsidRDefault="003E6688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FFFFFF" w:themeColor="background1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  <w:t>Water</w:t>
                            </w:r>
                          </w:p>
                          <w:p w14:paraId="3551F9A7" w14:textId="10214798" w:rsidR="003E6688" w:rsidRDefault="003E6688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FFFFFF" w:themeColor="background1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  <w:t>Intake</w:t>
                            </w:r>
                          </w:p>
                          <w:p w14:paraId="71113F8E" w14:textId="0AAE72CA" w:rsidR="003E6688" w:rsidRPr="00336155" w:rsidRDefault="003E6688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  <w:t>(Manually)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2AE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5.15pt;margin-top:-34.3pt;width:565.85pt;height:570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" filled="f" stroked="f" strokeweight=".5pt">
                <v:textbox>
                  <w:txbxContent>
                    <w:p w14:paraId="50C93C48" w14:textId="2C5361FB" w:rsidR="009C7817" w:rsidRDefault="003E6688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FFFFFF" w:themeColor="background1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  <w:t>Water</w:t>
                      </w:r>
                    </w:p>
                    <w:p w14:paraId="3551F9A7" w14:textId="10214798" w:rsidR="003E6688" w:rsidRDefault="003E6688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FFFFFF" w:themeColor="background1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  <w:t>Intake</w:t>
                      </w:r>
                    </w:p>
                    <w:p w14:paraId="71113F8E" w14:textId="0AAE72CA" w:rsidR="003E6688" w:rsidRPr="00336155" w:rsidRDefault="003E6688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  <w:t>(Manually)</w:t>
                      </w:r>
                    </w:p>
                  </w:txbxContent>
                </v:textbox>
              </v:shape>
            </w:pict>
          </mc:Fallback>
        </mc:AlternateContent>
      </w:r>
      <w:r w:rsidRPr="00336155">
        <w:rPr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5DF5F0AA" wp14:editId="2FC97B10">
            <wp:simplePos x="0" y="0"/>
            <wp:positionH relativeFrom="column">
              <wp:posOffset>-500232</wp:posOffset>
            </wp:positionH>
            <wp:positionV relativeFrom="paragraph">
              <wp:posOffset>-510989</wp:posOffset>
            </wp:positionV>
            <wp:extent cx="7594899" cy="7594899"/>
            <wp:effectExtent l="0" t="0" r="0" b="0"/>
            <wp:wrapNone/>
            <wp:docPr id="1652545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45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2417" cy="76224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235E5" w:rsidRPr="00D86BFC" w:rsidSect="00CD597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317" w:h="11317"/>
      <w:pgMar w:top="720" w:right="720" w:bottom="720" w:left="720" w:header="397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568BD" w14:textId="77777777" w:rsidR="002F13D8" w:rsidRDefault="002F13D8" w:rsidP="005A03A1">
      <w:pPr>
        <w:ind w:firstLine="480"/>
      </w:pPr>
      <w:r>
        <w:separator/>
      </w:r>
    </w:p>
  </w:endnote>
  <w:endnote w:type="continuationSeparator" w:id="0">
    <w:p w14:paraId="6559CFBD" w14:textId="77777777" w:rsidR="002F13D8" w:rsidRDefault="002F13D8" w:rsidP="005A03A1">
      <w:pPr>
        <w:ind w:firstLine="480"/>
      </w:pPr>
      <w:r>
        <w:continuationSeparator/>
      </w:r>
    </w:p>
  </w:endnote>
  <w:endnote w:type="continuationNotice" w:id="1">
    <w:p w14:paraId="680A8223" w14:textId="77777777" w:rsidR="002F13D8" w:rsidRDefault="002F13D8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Mittelschrift Std">
    <w:panose1 w:val="020B0603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4155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EE909" w14:textId="77777777" w:rsidR="005A03A1" w:rsidRPr="00564069" w:rsidRDefault="005A03A1" w:rsidP="00022FD0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6E1D7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A3FDE" w14:textId="77777777" w:rsidR="002F13D8" w:rsidRDefault="002F13D8" w:rsidP="00C23AE1">
      <w:pPr>
        <w:pStyle w:val="ae"/>
      </w:pPr>
      <w:r>
        <w:separator/>
      </w:r>
    </w:p>
  </w:footnote>
  <w:footnote w:type="continuationSeparator" w:id="0">
    <w:p w14:paraId="23DEDECF" w14:textId="77777777" w:rsidR="002F13D8" w:rsidRDefault="002F13D8" w:rsidP="005A03A1">
      <w:pPr>
        <w:ind w:firstLine="480"/>
      </w:pPr>
      <w:r>
        <w:continuationSeparator/>
      </w:r>
    </w:p>
  </w:footnote>
  <w:footnote w:type="continuationNotice" w:id="1">
    <w:p w14:paraId="4DE19D05" w14:textId="77777777" w:rsidR="002F13D8" w:rsidRDefault="002F13D8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66CE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20956" w14:textId="77777777" w:rsidR="005A03A1" w:rsidRPr="00CD597B" w:rsidRDefault="005A03A1" w:rsidP="00CD59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98622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7B"/>
    <w:rsid w:val="000044FF"/>
    <w:rsid w:val="00005EE4"/>
    <w:rsid w:val="00013002"/>
    <w:rsid w:val="000137BA"/>
    <w:rsid w:val="00020896"/>
    <w:rsid w:val="00022FD0"/>
    <w:rsid w:val="000231CF"/>
    <w:rsid w:val="0002643D"/>
    <w:rsid w:val="00031A15"/>
    <w:rsid w:val="00041F6E"/>
    <w:rsid w:val="00043FC7"/>
    <w:rsid w:val="00044D90"/>
    <w:rsid w:val="00047D41"/>
    <w:rsid w:val="00053FA0"/>
    <w:rsid w:val="000605BF"/>
    <w:rsid w:val="0006603B"/>
    <w:rsid w:val="000679BE"/>
    <w:rsid w:val="00071BA8"/>
    <w:rsid w:val="0007313F"/>
    <w:rsid w:val="00075AB4"/>
    <w:rsid w:val="00075E8A"/>
    <w:rsid w:val="0007608A"/>
    <w:rsid w:val="0008389D"/>
    <w:rsid w:val="00084E88"/>
    <w:rsid w:val="00085F9F"/>
    <w:rsid w:val="0009400B"/>
    <w:rsid w:val="000A0599"/>
    <w:rsid w:val="000A139A"/>
    <w:rsid w:val="000A20E3"/>
    <w:rsid w:val="000A4032"/>
    <w:rsid w:val="000A6862"/>
    <w:rsid w:val="000B1ABB"/>
    <w:rsid w:val="000B1F6A"/>
    <w:rsid w:val="000B7668"/>
    <w:rsid w:val="000D0ECA"/>
    <w:rsid w:val="000D2BC1"/>
    <w:rsid w:val="000D7819"/>
    <w:rsid w:val="000D7844"/>
    <w:rsid w:val="000E2EAF"/>
    <w:rsid w:val="000F0DB0"/>
    <w:rsid w:val="000F0E65"/>
    <w:rsid w:val="0010045D"/>
    <w:rsid w:val="00104C1F"/>
    <w:rsid w:val="001061A7"/>
    <w:rsid w:val="00107215"/>
    <w:rsid w:val="001139AF"/>
    <w:rsid w:val="00115020"/>
    <w:rsid w:val="001155E9"/>
    <w:rsid w:val="00116B3B"/>
    <w:rsid w:val="0011794E"/>
    <w:rsid w:val="001238C9"/>
    <w:rsid w:val="001245BE"/>
    <w:rsid w:val="00124AD5"/>
    <w:rsid w:val="00136FE8"/>
    <w:rsid w:val="001506CF"/>
    <w:rsid w:val="00151AC1"/>
    <w:rsid w:val="00155691"/>
    <w:rsid w:val="00155C57"/>
    <w:rsid w:val="00161BF2"/>
    <w:rsid w:val="00161FE7"/>
    <w:rsid w:val="00165347"/>
    <w:rsid w:val="0017225D"/>
    <w:rsid w:val="001821D5"/>
    <w:rsid w:val="00182A78"/>
    <w:rsid w:val="0018362D"/>
    <w:rsid w:val="00185B03"/>
    <w:rsid w:val="001876A9"/>
    <w:rsid w:val="00190F94"/>
    <w:rsid w:val="0019199F"/>
    <w:rsid w:val="00191C42"/>
    <w:rsid w:val="001923AF"/>
    <w:rsid w:val="001955C5"/>
    <w:rsid w:val="0019789B"/>
    <w:rsid w:val="001A3509"/>
    <w:rsid w:val="001A4CF6"/>
    <w:rsid w:val="001A58AE"/>
    <w:rsid w:val="001A58B1"/>
    <w:rsid w:val="001A7D0A"/>
    <w:rsid w:val="001B5CAD"/>
    <w:rsid w:val="001B6EC2"/>
    <w:rsid w:val="001C03FE"/>
    <w:rsid w:val="001C0BC6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5CB5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22B6"/>
    <w:rsid w:val="002342CD"/>
    <w:rsid w:val="00234AEC"/>
    <w:rsid w:val="002417E3"/>
    <w:rsid w:val="002440F9"/>
    <w:rsid w:val="00245D4F"/>
    <w:rsid w:val="002465E4"/>
    <w:rsid w:val="00250C87"/>
    <w:rsid w:val="00252308"/>
    <w:rsid w:val="002566E1"/>
    <w:rsid w:val="002576B3"/>
    <w:rsid w:val="00266DB1"/>
    <w:rsid w:val="00270B6F"/>
    <w:rsid w:val="00271869"/>
    <w:rsid w:val="00274729"/>
    <w:rsid w:val="002753A5"/>
    <w:rsid w:val="002808D8"/>
    <w:rsid w:val="002834A3"/>
    <w:rsid w:val="00287DD2"/>
    <w:rsid w:val="002965B7"/>
    <w:rsid w:val="002A1837"/>
    <w:rsid w:val="002A3011"/>
    <w:rsid w:val="002A4443"/>
    <w:rsid w:val="002A69AE"/>
    <w:rsid w:val="002B4DA4"/>
    <w:rsid w:val="002B5D8A"/>
    <w:rsid w:val="002C10C5"/>
    <w:rsid w:val="002C58A0"/>
    <w:rsid w:val="002C630D"/>
    <w:rsid w:val="002C6C77"/>
    <w:rsid w:val="002C7EF6"/>
    <w:rsid w:val="002D03E1"/>
    <w:rsid w:val="002D070D"/>
    <w:rsid w:val="002D0AF1"/>
    <w:rsid w:val="002D6117"/>
    <w:rsid w:val="002D62A8"/>
    <w:rsid w:val="002E1F00"/>
    <w:rsid w:val="002E2AE5"/>
    <w:rsid w:val="002E38CC"/>
    <w:rsid w:val="002E47CF"/>
    <w:rsid w:val="002E7E92"/>
    <w:rsid w:val="002F13D8"/>
    <w:rsid w:val="002F5168"/>
    <w:rsid w:val="002F6246"/>
    <w:rsid w:val="002F6888"/>
    <w:rsid w:val="00303A09"/>
    <w:rsid w:val="00310947"/>
    <w:rsid w:val="0031252F"/>
    <w:rsid w:val="003141F6"/>
    <w:rsid w:val="00314F6E"/>
    <w:rsid w:val="00315AB3"/>
    <w:rsid w:val="003165F9"/>
    <w:rsid w:val="003225A1"/>
    <w:rsid w:val="00323B9D"/>
    <w:rsid w:val="0032588E"/>
    <w:rsid w:val="00326CF2"/>
    <w:rsid w:val="00336155"/>
    <w:rsid w:val="00337728"/>
    <w:rsid w:val="003450D8"/>
    <w:rsid w:val="00347632"/>
    <w:rsid w:val="003476D8"/>
    <w:rsid w:val="00350756"/>
    <w:rsid w:val="003529BE"/>
    <w:rsid w:val="00356F8A"/>
    <w:rsid w:val="00357417"/>
    <w:rsid w:val="003628CC"/>
    <w:rsid w:val="00365669"/>
    <w:rsid w:val="00366B69"/>
    <w:rsid w:val="00371F1F"/>
    <w:rsid w:val="00372E22"/>
    <w:rsid w:val="003751D2"/>
    <w:rsid w:val="00382C25"/>
    <w:rsid w:val="00385E13"/>
    <w:rsid w:val="003873F7"/>
    <w:rsid w:val="003931CC"/>
    <w:rsid w:val="0039482F"/>
    <w:rsid w:val="00394C34"/>
    <w:rsid w:val="003A0A40"/>
    <w:rsid w:val="003A144E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2D01"/>
    <w:rsid w:val="003D36FB"/>
    <w:rsid w:val="003D56BF"/>
    <w:rsid w:val="003D6A75"/>
    <w:rsid w:val="003E141E"/>
    <w:rsid w:val="003E19F8"/>
    <w:rsid w:val="003E26F2"/>
    <w:rsid w:val="003E321C"/>
    <w:rsid w:val="003E41B2"/>
    <w:rsid w:val="003E5416"/>
    <w:rsid w:val="003E5581"/>
    <w:rsid w:val="003E55FC"/>
    <w:rsid w:val="003E6688"/>
    <w:rsid w:val="003F05CB"/>
    <w:rsid w:val="003F2111"/>
    <w:rsid w:val="003F2EFC"/>
    <w:rsid w:val="003F421F"/>
    <w:rsid w:val="003F4ACF"/>
    <w:rsid w:val="0040567C"/>
    <w:rsid w:val="0040798B"/>
    <w:rsid w:val="0041127D"/>
    <w:rsid w:val="00412E49"/>
    <w:rsid w:val="0041770C"/>
    <w:rsid w:val="004266CE"/>
    <w:rsid w:val="0043138E"/>
    <w:rsid w:val="00432328"/>
    <w:rsid w:val="00433E28"/>
    <w:rsid w:val="004348CF"/>
    <w:rsid w:val="00437181"/>
    <w:rsid w:val="004420BF"/>
    <w:rsid w:val="0044262E"/>
    <w:rsid w:val="00442F0B"/>
    <w:rsid w:val="00442F0F"/>
    <w:rsid w:val="0044342E"/>
    <w:rsid w:val="00444B15"/>
    <w:rsid w:val="00447670"/>
    <w:rsid w:val="00450AE3"/>
    <w:rsid w:val="00453AA8"/>
    <w:rsid w:val="00455FF3"/>
    <w:rsid w:val="00460BD4"/>
    <w:rsid w:val="00471D40"/>
    <w:rsid w:val="00471F17"/>
    <w:rsid w:val="004824A3"/>
    <w:rsid w:val="00483D8B"/>
    <w:rsid w:val="00484AC5"/>
    <w:rsid w:val="00491864"/>
    <w:rsid w:val="00492087"/>
    <w:rsid w:val="00492C5D"/>
    <w:rsid w:val="00493CBF"/>
    <w:rsid w:val="00496AE6"/>
    <w:rsid w:val="004A523D"/>
    <w:rsid w:val="004A5A48"/>
    <w:rsid w:val="004A5E11"/>
    <w:rsid w:val="004A620E"/>
    <w:rsid w:val="004A636E"/>
    <w:rsid w:val="004A7114"/>
    <w:rsid w:val="004B4ADA"/>
    <w:rsid w:val="004C1DEC"/>
    <w:rsid w:val="004C26CE"/>
    <w:rsid w:val="004C3751"/>
    <w:rsid w:val="004C4735"/>
    <w:rsid w:val="004C4A9E"/>
    <w:rsid w:val="004C7C48"/>
    <w:rsid w:val="004E2C54"/>
    <w:rsid w:val="004E34CE"/>
    <w:rsid w:val="004E45C8"/>
    <w:rsid w:val="004E5255"/>
    <w:rsid w:val="004F104B"/>
    <w:rsid w:val="004F1B0E"/>
    <w:rsid w:val="004F3D40"/>
    <w:rsid w:val="004F5D4F"/>
    <w:rsid w:val="005011D3"/>
    <w:rsid w:val="00501634"/>
    <w:rsid w:val="00503A84"/>
    <w:rsid w:val="00510450"/>
    <w:rsid w:val="00511D76"/>
    <w:rsid w:val="00511E58"/>
    <w:rsid w:val="00514210"/>
    <w:rsid w:val="0051476D"/>
    <w:rsid w:val="0051753C"/>
    <w:rsid w:val="005209FA"/>
    <w:rsid w:val="00520BB3"/>
    <w:rsid w:val="005219B7"/>
    <w:rsid w:val="005301CA"/>
    <w:rsid w:val="00530DA2"/>
    <w:rsid w:val="005353AD"/>
    <w:rsid w:val="005354CD"/>
    <w:rsid w:val="00542678"/>
    <w:rsid w:val="00543EE7"/>
    <w:rsid w:val="005560E2"/>
    <w:rsid w:val="005611C4"/>
    <w:rsid w:val="00564069"/>
    <w:rsid w:val="00567F2A"/>
    <w:rsid w:val="005735B2"/>
    <w:rsid w:val="00573764"/>
    <w:rsid w:val="00575B43"/>
    <w:rsid w:val="00585204"/>
    <w:rsid w:val="00590FD7"/>
    <w:rsid w:val="005915AE"/>
    <w:rsid w:val="005934F7"/>
    <w:rsid w:val="0059354F"/>
    <w:rsid w:val="005A03A1"/>
    <w:rsid w:val="005A0A2F"/>
    <w:rsid w:val="005A134A"/>
    <w:rsid w:val="005A1C58"/>
    <w:rsid w:val="005A6A75"/>
    <w:rsid w:val="005B114E"/>
    <w:rsid w:val="005B2C9A"/>
    <w:rsid w:val="005C10F5"/>
    <w:rsid w:val="005C1BE1"/>
    <w:rsid w:val="005C231E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7C7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1656"/>
    <w:rsid w:val="00612BC0"/>
    <w:rsid w:val="00613523"/>
    <w:rsid w:val="00615BC3"/>
    <w:rsid w:val="00617C61"/>
    <w:rsid w:val="0062121F"/>
    <w:rsid w:val="00633251"/>
    <w:rsid w:val="00633285"/>
    <w:rsid w:val="00635E62"/>
    <w:rsid w:val="00642650"/>
    <w:rsid w:val="0064622C"/>
    <w:rsid w:val="0065017D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366"/>
    <w:rsid w:val="006906EC"/>
    <w:rsid w:val="00690745"/>
    <w:rsid w:val="006916E9"/>
    <w:rsid w:val="006946A9"/>
    <w:rsid w:val="00696C5F"/>
    <w:rsid w:val="006A263B"/>
    <w:rsid w:val="006B20C3"/>
    <w:rsid w:val="006B25CA"/>
    <w:rsid w:val="006B2A88"/>
    <w:rsid w:val="006B4EC3"/>
    <w:rsid w:val="006B5033"/>
    <w:rsid w:val="006B738C"/>
    <w:rsid w:val="006B73CF"/>
    <w:rsid w:val="006B7407"/>
    <w:rsid w:val="006C18D7"/>
    <w:rsid w:val="006C2ED0"/>
    <w:rsid w:val="006C342C"/>
    <w:rsid w:val="006C4027"/>
    <w:rsid w:val="006C5320"/>
    <w:rsid w:val="006C6182"/>
    <w:rsid w:val="006D2E06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2D5"/>
    <w:rsid w:val="006F7440"/>
    <w:rsid w:val="00704F9F"/>
    <w:rsid w:val="007052DE"/>
    <w:rsid w:val="007113C1"/>
    <w:rsid w:val="00715955"/>
    <w:rsid w:val="00716F80"/>
    <w:rsid w:val="007203F3"/>
    <w:rsid w:val="00722E36"/>
    <w:rsid w:val="007237CA"/>
    <w:rsid w:val="00724191"/>
    <w:rsid w:val="00727F6D"/>
    <w:rsid w:val="00733B74"/>
    <w:rsid w:val="0073724A"/>
    <w:rsid w:val="00741972"/>
    <w:rsid w:val="007422F4"/>
    <w:rsid w:val="007437B0"/>
    <w:rsid w:val="00746232"/>
    <w:rsid w:val="007475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5E70"/>
    <w:rsid w:val="007862C4"/>
    <w:rsid w:val="00786B7D"/>
    <w:rsid w:val="0079017D"/>
    <w:rsid w:val="00791D71"/>
    <w:rsid w:val="00795280"/>
    <w:rsid w:val="0079691D"/>
    <w:rsid w:val="007A6C60"/>
    <w:rsid w:val="007A77F4"/>
    <w:rsid w:val="007B1B58"/>
    <w:rsid w:val="007B27CA"/>
    <w:rsid w:val="007B2E28"/>
    <w:rsid w:val="007B6FA1"/>
    <w:rsid w:val="007B7828"/>
    <w:rsid w:val="007C6D40"/>
    <w:rsid w:val="007D4DB8"/>
    <w:rsid w:val="007E4851"/>
    <w:rsid w:val="007E7054"/>
    <w:rsid w:val="007F07EA"/>
    <w:rsid w:val="007F2BB0"/>
    <w:rsid w:val="0082002C"/>
    <w:rsid w:val="008221ED"/>
    <w:rsid w:val="0082548B"/>
    <w:rsid w:val="008274C6"/>
    <w:rsid w:val="0083057D"/>
    <w:rsid w:val="008323F4"/>
    <w:rsid w:val="00834A7F"/>
    <w:rsid w:val="00842A76"/>
    <w:rsid w:val="00844B40"/>
    <w:rsid w:val="0085020E"/>
    <w:rsid w:val="00853623"/>
    <w:rsid w:val="008606E9"/>
    <w:rsid w:val="008616DD"/>
    <w:rsid w:val="00862DD9"/>
    <w:rsid w:val="00862DE9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04BC"/>
    <w:rsid w:val="008B1742"/>
    <w:rsid w:val="008B2F50"/>
    <w:rsid w:val="008B320B"/>
    <w:rsid w:val="008B5738"/>
    <w:rsid w:val="008B6944"/>
    <w:rsid w:val="008C0D44"/>
    <w:rsid w:val="008C458F"/>
    <w:rsid w:val="008D12BA"/>
    <w:rsid w:val="008D2E99"/>
    <w:rsid w:val="008D4812"/>
    <w:rsid w:val="008D68B4"/>
    <w:rsid w:val="008E1E03"/>
    <w:rsid w:val="008E4029"/>
    <w:rsid w:val="008E4A27"/>
    <w:rsid w:val="008E76E8"/>
    <w:rsid w:val="008F0767"/>
    <w:rsid w:val="0090501E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17936"/>
    <w:rsid w:val="00941D5E"/>
    <w:rsid w:val="009437E6"/>
    <w:rsid w:val="009457E5"/>
    <w:rsid w:val="00945D45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2261"/>
    <w:rsid w:val="0098398B"/>
    <w:rsid w:val="00987C3D"/>
    <w:rsid w:val="0099085E"/>
    <w:rsid w:val="009925DD"/>
    <w:rsid w:val="00992F6A"/>
    <w:rsid w:val="009960C4"/>
    <w:rsid w:val="009961B3"/>
    <w:rsid w:val="00996F5D"/>
    <w:rsid w:val="009A19D1"/>
    <w:rsid w:val="009A2454"/>
    <w:rsid w:val="009B06BE"/>
    <w:rsid w:val="009B1B2D"/>
    <w:rsid w:val="009B3263"/>
    <w:rsid w:val="009B3D5F"/>
    <w:rsid w:val="009B5B37"/>
    <w:rsid w:val="009B6A46"/>
    <w:rsid w:val="009C149B"/>
    <w:rsid w:val="009C6F68"/>
    <w:rsid w:val="009C7817"/>
    <w:rsid w:val="009D35C1"/>
    <w:rsid w:val="009E2200"/>
    <w:rsid w:val="009E398B"/>
    <w:rsid w:val="009E4490"/>
    <w:rsid w:val="009F336D"/>
    <w:rsid w:val="009F6329"/>
    <w:rsid w:val="009F6B9C"/>
    <w:rsid w:val="009F6FE8"/>
    <w:rsid w:val="009F77B6"/>
    <w:rsid w:val="00A0217D"/>
    <w:rsid w:val="00A029CA"/>
    <w:rsid w:val="00A05582"/>
    <w:rsid w:val="00A10028"/>
    <w:rsid w:val="00A11CAF"/>
    <w:rsid w:val="00A24920"/>
    <w:rsid w:val="00A26B54"/>
    <w:rsid w:val="00A2730D"/>
    <w:rsid w:val="00A30FFE"/>
    <w:rsid w:val="00A35D36"/>
    <w:rsid w:val="00A41F4C"/>
    <w:rsid w:val="00A4374C"/>
    <w:rsid w:val="00A54AA5"/>
    <w:rsid w:val="00A56BE8"/>
    <w:rsid w:val="00A623DB"/>
    <w:rsid w:val="00A62A2C"/>
    <w:rsid w:val="00A62DB2"/>
    <w:rsid w:val="00A67C5E"/>
    <w:rsid w:val="00A718E2"/>
    <w:rsid w:val="00A728D1"/>
    <w:rsid w:val="00A73A4F"/>
    <w:rsid w:val="00A77F6B"/>
    <w:rsid w:val="00A819B6"/>
    <w:rsid w:val="00A83078"/>
    <w:rsid w:val="00A90DEF"/>
    <w:rsid w:val="00AA3D77"/>
    <w:rsid w:val="00AB171A"/>
    <w:rsid w:val="00AB1E83"/>
    <w:rsid w:val="00AC0D74"/>
    <w:rsid w:val="00AC1A7B"/>
    <w:rsid w:val="00AC2DA2"/>
    <w:rsid w:val="00AC3C9A"/>
    <w:rsid w:val="00AC4790"/>
    <w:rsid w:val="00AC59DC"/>
    <w:rsid w:val="00AD029D"/>
    <w:rsid w:val="00AD085F"/>
    <w:rsid w:val="00AD29FE"/>
    <w:rsid w:val="00AD3B6D"/>
    <w:rsid w:val="00AD707B"/>
    <w:rsid w:val="00AD7302"/>
    <w:rsid w:val="00AE313C"/>
    <w:rsid w:val="00AE4075"/>
    <w:rsid w:val="00AE4541"/>
    <w:rsid w:val="00AE5B52"/>
    <w:rsid w:val="00AE5F51"/>
    <w:rsid w:val="00AE7F44"/>
    <w:rsid w:val="00AF32FF"/>
    <w:rsid w:val="00AF3A98"/>
    <w:rsid w:val="00AF6580"/>
    <w:rsid w:val="00B03721"/>
    <w:rsid w:val="00B04A2C"/>
    <w:rsid w:val="00B04C27"/>
    <w:rsid w:val="00B10870"/>
    <w:rsid w:val="00B15390"/>
    <w:rsid w:val="00B203D3"/>
    <w:rsid w:val="00B23C7B"/>
    <w:rsid w:val="00B345AC"/>
    <w:rsid w:val="00B34DA9"/>
    <w:rsid w:val="00B40A59"/>
    <w:rsid w:val="00B425C7"/>
    <w:rsid w:val="00B45591"/>
    <w:rsid w:val="00B45FDE"/>
    <w:rsid w:val="00B470E7"/>
    <w:rsid w:val="00B5307D"/>
    <w:rsid w:val="00B536B7"/>
    <w:rsid w:val="00B55BF8"/>
    <w:rsid w:val="00B6196E"/>
    <w:rsid w:val="00B6209B"/>
    <w:rsid w:val="00B666C2"/>
    <w:rsid w:val="00B66C71"/>
    <w:rsid w:val="00B74CE0"/>
    <w:rsid w:val="00B75680"/>
    <w:rsid w:val="00B829E4"/>
    <w:rsid w:val="00B83057"/>
    <w:rsid w:val="00B84616"/>
    <w:rsid w:val="00B84725"/>
    <w:rsid w:val="00B858F7"/>
    <w:rsid w:val="00B85B94"/>
    <w:rsid w:val="00B91272"/>
    <w:rsid w:val="00B91A38"/>
    <w:rsid w:val="00BA1B90"/>
    <w:rsid w:val="00BA5FE0"/>
    <w:rsid w:val="00BB0184"/>
    <w:rsid w:val="00BB040A"/>
    <w:rsid w:val="00BB05C9"/>
    <w:rsid w:val="00BB0792"/>
    <w:rsid w:val="00BB69AA"/>
    <w:rsid w:val="00BB78B7"/>
    <w:rsid w:val="00BC3B79"/>
    <w:rsid w:val="00BD144E"/>
    <w:rsid w:val="00BD256A"/>
    <w:rsid w:val="00BE037B"/>
    <w:rsid w:val="00BE112D"/>
    <w:rsid w:val="00BE282E"/>
    <w:rsid w:val="00BE5FB0"/>
    <w:rsid w:val="00BF2C2F"/>
    <w:rsid w:val="00BF2F71"/>
    <w:rsid w:val="00BF388C"/>
    <w:rsid w:val="00BF76F0"/>
    <w:rsid w:val="00BF7883"/>
    <w:rsid w:val="00BF7C1B"/>
    <w:rsid w:val="00BF7F7D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56A7"/>
    <w:rsid w:val="00C3604A"/>
    <w:rsid w:val="00C36908"/>
    <w:rsid w:val="00C41575"/>
    <w:rsid w:val="00C420BA"/>
    <w:rsid w:val="00C42700"/>
    <w:rsid w:val="00C42C36"/>
    <w:rsid w:val="00C45902"/>
    <w:rsid w:val="00C45F84"/>
    <w:rsid w:val="00C47C0F"/>
    <w:rsid w:val="00C47E8D"/>
    <w:rsid w:val="00C52E83"/>
    <w:rsid w:val="00C531E2"/>
    <w:rsid w:val="00C54563"/>
    <w:rsid w:val="00C54B68"/>
    <w:rsid w:val="00C71885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A67A6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597B"/>
    <w:rsid w:val="00CD6BC7"/>
    <w:rsid w:val="00CE2FB6"/>
    <w:rsid w:val="00CE33CC"/>
    <w:rsid w:val="00CE3ECB"/>
    <w:rsid w:val="00CE4BB8"/>
    <w:rsid w:val="00CF0127"/>
    <w:rsid w:val="00CF27F5"/>
    <w:rsid w:val="00CF2FC5"/>
    <w:rsid w:val="00CF4415"/>
    <w:rsid w:val="00CF4BC2"/>
    <w:rsid w:val="00CF71D1"/>
    <w:rsid w:val="00CF7701"/>
    <w:rsid w:val="00D034BE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2ACA"/>
    <w:rsid w:val="00D44838"/>
    <w:rsid w:val="00D47F8A"/>
    <w:rsid w:val="00D50F30"/>
    <w:rsid w:val="00D5151B"/>
    <w:rsid w:val="00D515E0"/>
    <w:rsid w:val="00D52203"/>
    <w:rsid w:val="00D54666"/>
    <w:rsid w:val="00D616FD"/>
    <w:rsid w:val="00D64E69"/>
    <w:rsid w:val="00D7415F"/>
    <w:rsid w:val="00D86BFC"/>
    <w:rsid w:val="00D878E0"/>
    <w:rsid w:val="00D91F3A"/>
    <w:rsid w:val="00D9464E"/>
    <w:rsid w:val="00D96971"/>
    <w:rsid w:val="00DA1413"/>
    <w:rsid w:val="00DA16E7"/>
    <w:rsid w:val="00DA1A21"/>
    <w:rsid w:val="00DA4A5D"/>
    <w:rsid w:val="00DA562E"/>
    <w:rsid w:val="00DA661D"/>
    <w:rsid w:val="00DA7807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235E5"/>
    <w:rsid w:val="00E345B7"/>
    <w:rsid w:val="00E42703"/>
    <w:rsid w:val="00E45ACE"/>
    <w:rsid w:val="00E47E4B"/>
    <w:rsid w:val="00E50D4A"/>
    <w:rsid w:val="00E61E39"/>
    <w:rsid w:val="00E62A31"/>
    <w:rsid w:val="00E63FA5"/>
    <w:rsid w:val="00E65327"/>
    <w:rsid w:val="00E70A3A"/>
    <w:rsid w:val="00E70BE0"/>
    <w:rsid w:val="00E70C40"/>
    <w:rsid w:val="00E70F4A"/>
    <w:rsid w:val="00E71D78"/>
    <w:rsid w:val="00E7621E"/>
    <w:rsid w:val="00E82A9C"/>
    <w:rsid w:val="00E866BE"/>
    <w:rsid w:val="00E904A8"/>
    <w:rsid w:val="00E92012"/>
    <w:rsid w:val="00E92E54"/>
    <w:rsid w:val="00EA58E0"/>
    <w:rsid w:val="00EA6585"/>
    <w:rsid w:val="00EA7F74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07B0D"/>
    <w:rsid w:val="00F104FF"/>
    <w:rsid w:val="00F12E8F"/>
    <w:rsid w:val="00F1671F"/>
    <w:rsid w:val="00F221D1"/>
    <w:rsid w:val="00F2221A"/>
    <w:rsid w:val="00F2442A"/>
    <w:rsid w:val="00F249AF"/>
    <w:rsid w:val="00F271C0"/>
    <w:rsid w:val="00F33E29"/>
    <w:rsid w:val="00F34FC9"/>
    <w:rsid w:val="00F366C0"/>
    <w:rsid w:val="00F37C4E"/>
    <w:rsid w:val="00F40711"/>
    <w:rsid w:val="00F427CE"/>
    <w:rsid w:val="00F46222"/>
    <w:rsid w:val="00F510DA"/>
    <w:rsid w:val="00F62FBE"/>
    <w:rsid w:val="00F64264"/>
    <w:rsid w:val="00F642D8"/>
    <w:rsid w:val="00F72BB9"/>
    <w:rsid w:val="00F75124"/>
    <w:rsid w:val="00F75736"/>
    <w:rsid w:val="00F758D9"/>
    <w:rsid w:val="00F809D9"/>
    <w:rsid w:val="00F81328"/>
    <w:rsid w:val="00F838D3"/>
    <w:rsid w:val="00F87E03"/>
    <w:rsid w:val="00F94E68"/>
    <w:rsid w:val="00F96983"/>
    <w:rsid w:val="00FA2CD4"/>
    <w:rsid w:val="00FA614C"/>
    <w:rsid w:val="00FA64E4"/>
    <w:rsid w:val="00FA6C55"/>
    <w:rsid w:val="00FB409E"/>
    <w:rsid w:val="00FB6132"/>
    <w:rsid w:val="00FB7992"/>
    <w:rsid w:val="00FC279C"/>
    <w:rsid w:val="00FC2A7B"/>
    <w:rsid w:val="00FC64C4"/>
    <w:rsid w:val="00FD16E0"/>
    <w:rsid w:val="00FD2D54"/>
    <w:rsid w:val="00FD50AB"/>
    <w:rsid w:val="00FE08F9"/>
    <w:rsid w:val="00FE3709"/>
    <w:rsid w:val="00FE525E"/>
    <w:rsid w:val="00FF5033"/>
    <w:rsid w:val="00FF560E"/>
    <w:rsid w:val="00FF5BD6"/>
    <w:rsid w:val="00FF72A6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2A9D9"/>
  <w15:chartTrackingRefBased/>
  <w15:docId w15:val="{2C4F27D3-7631-D54C-9D16-7E0338873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D51"/>
    <w:pPr>
      <w:widowControl w:val="0"/>
      <w:ind w:firstLineChars="200" w:firstLine="200"/>
      <w:jc w:val="both"/>
    </w:pPr>
    <w:rPr>
      <w:rFonts w:ascii="宋体" w:eastAsia="宋体" w:hAnsi="宋体" w:cs="Cambria"/>
      <w:color w:val="404040" w:themeColor="text1" w:themeTint="BF"/>
      <w:sz w:val="24"/>
    </w:rPr>
  </w:style>
  <w:style w:type="paragraph" w:styleId="17">
    <w:name w:val="heading 1"/>
    <w:aliases w:val="章"/>
    <w:basedOn w:val="a"/>
    <w:next w:val="a"/>
    <w:link w:val="18"/>
    <w:uiPriority w:val="9"/>
    <w:qFormat/>
    <w:rsid w:val="00E235E5"/>
    <w:pPr>
      <w:pBdr>
        <w:bottom w:val="single" w:sz="8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节"/>
    <w:basedOn w:val="a"/>
    <w:next w:val="a"/>
    <w:link w:val="21"/>
    <w:uiPriority w:val="9"/>
    <w:unhideWhenUsed/>
    <w:qFormat/>
    <w:rsid w:val="00E235E5"/>
    <w:pPr>
      <w:keepLines/>
      <w:pBdr>
        <w:bottom w:val="single" w:sz="6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1"/>
    </w:pPr>
    <w:rPr>
      <w:rFonts w:cs="Times New Roman (标题 CS)"/>
      <w:b/>
      <w:bCs/>
      <w:sz w:val="30"/>
      <w:szCs w:val="32"/>
    </w:rPr>
  </w:style>
  <w:style w:type="paragraph" w:styleId="30">
    <w:name w:val="heading 3"/>
    <w:aliases w:val="小节"/>
    <w:basedOn w:val="a"/>
    <w:next w:val="a"/>
    <w:link w:val="31"/>
    <w:uiPriority w:val="9"/>
    <w:unhideWhenUsed/>
    <w:qFormat/>
    <w:rsid w:val="006D2E06"/>
    <w:pPr>
      <w:spacing w:beforeLines="50" w:before="50" w:afterLines="50" w:after="50" w:line="18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0">
    <w:name w:val="heading 4"/>
    <w:aliases w:val="条"/>
    <w:basedOn w:val="a"/>
    <w:next w:val="a"/>
    <w:link w:val="41"/>
    <w:uiPriority w:val="9"/>
    <w:unhideWhenUsed/>
    <w:qFormat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3"/>
    </w:pPr>
    <w:rPr>
      <w:rFonts w:cs="Times New Roman (标题 CS)"/>
      <w:b/>
      <w:bCs/>
      <w:szCs w:val="28"/>
    </w:rPr>
  </w:style>
  <w:style w:type="paragraph" w:styleId="50">
    <w:name w:val="heading 5"/>
    <w:aliases w:val="款"/>
    <w:basedOn w:val="a"/>
    <w:next w:val="a"/>
    <w:link w:val="5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4"/>
    </w:pPr>
    <w:rPr>
      <w:bCs/>
      <w:szCs w:val="28"/>
    </w:rPr>
  </w:style>
  <w:style w:type="paragraph" w:styleId="60">
    <w:name w:val="heading 6"/>
    <w:aliases w:val="项"/>
    <w:basedOn w:val="a"/>
    <w:next w:val="a"/>
    <w:link w:val="6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5"/>
    </w:pPr>
    <w:rPr>
      <w:rFonts w:cs="Times New Roman (标题 CS)"/>
      <w:b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6D2E06"/>
    <w:pPr>
      <w:keepNext/>
      <w:keepLines/>
      <w:spacing w:line="180" w:lineRule="auto"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6D2E06"/>
    <w:pPr>
      <w:keepNext/>
      <w:keepLines/>
      <w:spacing w:line="180" w:lineRule="auto"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6D2E06"/>
    <w:pPr>
      <w:keepNext/>
      <w:keepLines/>
      <w:spacing w:line="180" w:lineRule="auto"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 字符"/>
    <w:basedOn w:val="a0"/>
    <w:link w:val="17"/>
    <w:uiPriority w:val="9"/>
    <w:rsid w:val="00E235E5"/>
    <w:rPr>
      <w:rFonts w:ascii="宋体" w:eastAsia="宋体" w:hAnsi="宋体" w:cs="Cambria"/>
      <w:b/>
      <w:bCs/>
      <w:color w:val="404040" w:themeColor="text1" w:themeTint="BF"/>
      <w:kern w:val="44"/>
      <w:sz w:val="44"/>
      <w:szCs w:val="44"/>
    </w:rPr>
  </w:style>
  <w:style w:type="character" w:customStyle="1" w:styleId="21">
    <w:name w:val="标题 2 字符"/>
    <w:aliases w:val="节 字符"/>
    <w:basedOn w:val="a0"/>
    <w:link w:val="20"/>
    <w:uiPriority w:val="9"/>
    <w:rsid w:val="00E235E5"/>
    <w:rPr>
      <w:rFonts w:ascii="宋体" w:eastAsia="宋体" w:hAnsi="宋体" w:cs="Times New Roman (标题 CS)"/>
      <w:b/>
      <w:bCs/>
      <w:color w:val="404040" w:themeColor="text1" w:themeTint="BF"/>
      <w:sz w:val="30"/>
      <w:szCs w:val="32"/>
    </w:rPr>
  </w:style>
  <w:style w:type="character" w:customStyle="1" w:styleId="31">
    <w:name w:val="标题 3 字符"/>
    <w:aliases w:val="小节 字符"/>
    <w:basedOn w:val="a0"/>
    <w:link w:val="30"/>
    <w:uiPriority w:val="9"/>
    <w:rsid w:val="006D2E06"/>
    <w:rPr>
      <w:rFonts w:ascii="宋体" w:eastAsia="宋体" w:hAnsi="宋体" w:cs="Cambria"/>
      <w:b/>
      <w:bCs/>
      <w:color w:val="404040" w:themeColor="text1" w:themeTint="BF"/>
      <w:sz w:val="28"/>
      <w:szCs w:val="32"/>
    </w:rPr>
  </w:style>
  <w:style w:type="character" w:customStyle="1" w:styleId="41">
    <w:name w:val="标题 4 字符"/>
    <w:aliases w:val="条 字符"/>
    <w:basedOn w:val="a0"/>
    <w:link w:val="4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  <w:szCs w:val="28"/>
    </w:rPr>
  </w:style>
  <w:style w:type="character" w:customStyle="1" w:styleId="51">
    <w:name w:val="标题 5 字符"/>
    <w:aliases w:val="款 字符"/>
    <w:basedOn w:val="a0"/>
    <w:link w:val="50"/>
    <w:uiPriority w:val="9"/>
    <w:rsid w:val="006D2E06"/>
    <w:rPr>
      <w:rFonts w:ascii="宋体" w:eastAsia="宋体" w:hAnsi="宋体" w:cs="Cambria"/>
      <w:bCs/>
      <w:color w:val="404040" w:themeColor="text1" w:themeTint="BF"/>
      <w:szCs w:val="28"/>
    </w:rPr>
  </w:style>
  <w:style w:type="character" w:customStyle="1" w:styleId="61">
    <w:name w:val="标题 6 字符"/>
    <w:aliases w:val="项 字符"/>
    <w:basedOn w:val="a0"/>
    <w:link w:val="6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</w:rPr>
  </w:style>
  <w:style w:type="character" w:customStyle="1" w:styleId="71">
    <w:name w:val="标题 7 字符"/>
    <w:aliases w:val="列项1 字符"/>
    <w:basedOn w:val="a0"/>
    <w:link w:val="70"/>
    <w:uiPriority w:val="9"/>
    <w:rsid w:val="006D2E06"/>
    <w:rPr>
      <w:rFonts w:ascii="宋体" w:eastAsia="宋体" w:hAnsi="宋体" w:cs="Cambria"/>
      <w:bCs/>
      <w:color w:val="404040" w:themeColor="text1" w:themeTint="BF"/>
    </w:rPr>
  </w:style>
  <w:style w:type="character" w:customStyle="1" w:styleId="81">
    <w:name w:val="标题 8 字符"/>
    <w:aliases w:val="列项2 字符"/>
    <w:basedOn w:val="a0"/>
    <w:link w:val="80"/>
    <w:uiPriority w:val="9"/>
    <w:rsid w:val="006D2E06"/>
    <w:rPr>
      <w:rFonts w:ascii="宋体" w:eastAsia="宋体" w:hAnsi="宋体" w:cs="Times New Roman (标题 CS)"/>
      <w:color w:val="404040" w:themeColor="text1" w:themeTint="BF"/>
    </w:rPr>
  </w:style>
  <w:style w:type="character" w:customStyle="1" w:styleId="91">
    <w:name w:val="标题 9 字符"/>
    <w:aliases w:val="列项3 字符"/>
    <w:basedOn w:val="a0"/>
    <w:link w:val="90"/>
    <w:uiPriority w:val="9"/>
    <w:rsid w:val="006D2E06"/>
    <w:rPr>
      <w:rFonts w:ascii="宋体" w:eastAsia="宋体" w:hAnsi="宋体" w:cs="Times New Roman (标题 CS)"/>
      <w:color w:val="404040" w:themeColor="text1" w:themeTint="BF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ind w:firstLineChars="0" w:firstLine="0"/>
    </w:pPr>
  </w:style>
  <w:style w:type="table" w:styleId="ac">
    <w:name w:val="Table Grid"/>
    <w:aliases w:val="HSDT-SHEET-V1"/>
    <w:basedOn w:val="a1"/>
    <w:uiPriority w:val="39"/>
    <w:rsid w:val="00B55BF8"/>
    <w:rPr>
      <w:rFonts w:ascii="SF Mono" w:eastAsia="黑体" w:hAnsi="SF Mono" w:cs="Times New Roman (正文 CS 字体)"/>
      <w:color w:val="000000" w:themeColor="text1"/>
      <w:kern w:val="0"/>
      <w:sz w:val="24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28" w:type="dxa"/>
        <w:right w:w="28" w:type="dxa"/>
      </w:tblCellMar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ind w:firstLineChars="0" w:firstLine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rsid w:val="00F642D8"/>
    <w:rPr>
      <w:rFonts w:ascii="Cambria" w:eastAsia="黑体" w:hAnsi="Cambria" w:cs="Cambria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PreviousVersion">
    <w:name w:val="PreviousVersion"/>
    <w:basedOn w:val="a"/>
    <w:rsid w:val="00124AD5"/>
    <w:pPr>
      <w:spacing w:line="240" w:lineRule="exact"/>
      <w:ind w:leftChars="-44" w:left="-106" w:rightChars="-45" w:right="-108" w:firstLineChars="0" w:firstLine="0"/>
    </w:pPr>
    <w:rPr>
      <w:kern w:val="0"/>
      <w:szCs w:val="16"/>
      <w14:ligatures w14:val="none"/>
    </w:rPr>
  </w:style>
  <w:style w:type="paragraph" w:customStyle="1" w:styleId="af8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9">
    <w:name w:val="Intense Emphasis"/>
    <w:basedOn w:val="a0"/>
    <w:uiPriority w:val="21"/>
    <w:rsid w:val="00F642D8"/>
    <w:rPr>
      <w:rFonts w:ascii="Cambria" w:eastAsia="楷体_GB2312" w:hAnsi="Cambria" w:cs="Cambria"/>
      <w:b/>
      <w:bCs/>
      <w:i w:val="0"/>
      <w:iCs w:val="0"/>
      <w:color w:val="auto"/>
      <w:sz w:val="24"/>
    </w:rPr>
  </w:style>
  <w:style w:type="character" w:styleId="afa">
    <w:name w:val="Subtle Emphasis"/>
    <w:aliases w:val="楷体"/>
    <w:basedOn w:val="a0"/>
    <w:uiPriority w:val="19"/>
    <w:rsid w:val="00F642D8"/>
    <w:rPr>
      <w:rFonts w:ascii="Cambria" w:eastAsia="楷体" w:hAnsi="Cambria" w:cs="Cambria"/>
    </w:rPr>
  </w:style>
  <w:style w:type="character" w:styleId="afb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c">
    <w:name w:val="Quote"/>
    <w:basedOn w:val="a"/>
    <w:link w:val="afd"/>
    <w:uiPriority w:val="29"/>
    <w:rsid w:val="00704F9F"/>
    <w:pPr>
      <w:ind w:leftChars="200" w:left="480" w:rightChars="200" w:right="480" w:firstLine="480"/>
    </w:pPr>
  </w:style>
  <w:style w:type="character" w:customStyle="1" w:styleId="afd">
    <w:name w:val="引用 字符"/>
    <w:basedOn w:val="a0"/>
    <w:link w:val="afc"/>
    <w:uiPriority w:val="29"/>
    <w:rsid w:val="00704F9F"/>
    <w:rPr>
      <w:rFonts w:ascii="Cambria" w:eastAsia="宋体" w:hAnsi="Cambria" w:cs="Cambria"/>
      <w:sz w:val="24"/>
    </w:rPr>
  </w:style>
  <w:style w:type="paragraph" w:styleId="afe">
    <w:name w:val="Intense Quote"/>
    <w:basedOn w:val="a"/>
    <w:link w:val="aff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">
    <w:name w:val="明显引用 字符"/>
    <w:basedOn w:val="a0"/>
    <w:link w:val="afe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0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1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2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3">
    <w:name w:val="最小化"/>
    <w:basedOn w:val="a"/>
    <w:next w:val="a"/>
    <w:rsid w:val="00217309"/>
    <w:pPr>
      <w:spacing w:line="14" w:lineRule="exact"/>
      <w:ind w:firstLineChars="0" w:firstLine="0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rsid w:val="00BC3B79"/>
    <w:pPr>
      <w:keepNext/>
      <w:keepLines/>
      <w:spacing w:beforeLines="10" w:before="10" w:afterLines="10" w:after="10"/>
      <w:jc w:val="center"/>
      <w:outlineLvl w:val="9"/>
    </w:pPr>
    <w:rPr>
      <w:sz w:val="28"/>
    </w:rPr>
  </w:style>
  <w:style w:type="paragraph" w:customStyle="1" w:styleId="aff4">
    <w:name w:val="提示"/>
    <w:basedOn w:val="af6"/>
    <w:next w:val="a"/>
    <w:rsid w:val="00F46222"/>
    <w:rPr>
      <w:b/>
      <w:bCs/>
      <w:u w:val="single"/>
    </w:rPr>
  </w:style>
  <w:style w:type="character" w:styleId="aff5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6">
    <w:name w:val="标注/警告"/>
    <w:basedOn w:val="af6"/>
    <w:rsid w:val="00124AD5"/>
    <w:rPr>
      <w:rFonts w:cs="Times New Roman"/>
      <w:color w:val="EE0000"/>
      <w:u w:val="single"/>
    </w:rPr>
  </w:style>
  <w:style w:type="paragraph" w:customStyle="1" w:styleId="aff7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8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9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a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CurrentVersion">
    <w:name w:val="CurrentVersion"/>
    <w:basedOn w:val="a"/>
    <w:rsid w:val="00124AD5"/>
    <w:pPr>
      <w:spacing w:line="240" w:lineRule="exact"/>
      <w:ind w:leftChars="-44" w:left="-106" w:rightChars="-45" w:right="-108" w:firstLineChars="0" w:firstLine="0"/>
      <w:jc w:val="right"/>
    </w:pPr>
    <w:rPr>
      <w:kern w:val="0"/>
      <w:szCs w:val="16"/>
      <w14:ligatures w14:val="none"/>
    </w:rPr>
  </w:style>
  <w:style w:type="paragraph" w:customStyle="1" w:styleId="affb">
    <w:name w:val="简易标题"/>
    <w:basedOn w:val="af6"/>
    <w:next w:val="a"/>
    <w:rsid w:val="00BF2C2F"/>
    <w:rPr>
      <w:b/>
      <w:bCs/>
      <w:u w:val="single"/>
    </w:rPr>
  </w:style>
  <w:style w:type="paragraph" w:customStyle="1" w:styleId="SourceCodePro">
    <w:name w:val="正文(Source Code Pro)"/>
    <w:basedOn w:val="a"/>
    <w:rsid w:val="001923AF"/>
    <w:rPr>
      <w:rFonts w:ascii="Source Code Pro" w:hAnsi="Source Code Pro"/>
    </w:rPr>
  </w:style>
  <w:style w:type="paragraph" w:customStyle="1" w:styleId="TimesNewRoman">
    <w:name w:val="正文(Times New Roman)"/>
    <w:basedOn w:val="a"/>
    <w:rsid w:val="001923AF"/>
    <w:rPr>
      <w:rFonts w:ascii="Times New Roman" w:hAnsi="Times New Roman" w:cstheme="majorBidi"/>
    </w:rPr>
  </w:style>
  <w:style w:type="paragraph" w:customStyle="1" w:styleId="TPLV">
    <w:name w:val="TPL/V"/>
    <w:basedOn w:val="a"/>
    <w:rsid w:val="006B4EC3"/>
    <w:pPr>
      <w:ind w:leftChars="-83" w:left="-199" w:rightChars="-80" w:right="-192" w:firstLineChars="0" w:firstLine="0"/>
      <w:jc w:val="center"/>
    </w:pPr>
    <w:rPr>
      <w:color w:val="7F7F7F" w:themeColor="text1" w:themeTint="80"/>
      <w:kern w:val="0"/>
      <w:sz w:val="18"/>
      <w:szCs w:val="13"/>
      <w14:ligatures w14:val="none"/>
    </w:rPr>
  </w:style>
  <w:style w:type="paragraph" w:customStyle="1" w:styleId="19">
    <w:name w:val="标题1"/>
    <w:aliases w:val="ID"/>
    <w:basedOn w:val="af8"/>
    <w:rsid w:val="00124AD5"/>
    <w:pPr>
      <w:jc w:val="center"/>
    </w:pPr>
    <w:rPr>
      <w:b/>
    </w:rPr>
  </w:style>
  <w:style w:type="paragraph" w:customStyle="1" w:styleId="affc">
    <w:name w:val="页码(页脚左)"/>
    <w:basedOn w:val="af7"/>
    <w:rsid w:val="00365669"/>
    <w:pPr>
      <w:spacing w:line="240" w:lineRule="exact"/>
      <w:ind w:leftChars="-44" w:left="-106" w:rightChars="-52" w:right="-125"/>
    </w:pPr>
    <w:rPr>
      <w:kern w:val="0"/>
      <w:szCs w:val="16"/>
      <w14:ligatures w14:val="none"/>
    </w:rPr>
  </w:style>
  <w:style w:type="paragraph" w:customStyle="1" w:styleId="affd">
    <w:name w:val="页码(页脚右)"/>
    <w:basedOn w:val="af7"/>
    <w:rsid w:val="00365669"/>
    <w:pPr>
      <w:spacing w:line="240" w:lineRule="exact"/>
      <w:ind w:leftChars="-68" w:left="-163" w:rightChars="-45" w:right="-108" w:firstLine="6"/>
      <w:jc w:val="right"/>
    </w:pPr>
    <w:rPr>
      <w:kern w:val="0"/>
      <w:szCs w:val="16"/>
      <w14:ligatures w14:val="none"/>
    </w:rPr>
  </w:style>
  <w:style w:type="paragraph" w:customStyle="1" w:styleId="SFMono">
    <w:name w:val="黑体+SF Mono"/>
    <w:basedOn w:val="a"/>
    <w:qFormat/>
    <w:rsid w:val="0040567C"/>
    <w:pPr>
      <w:ind w:firstLine="480"/>
    </w:pPr>
    <w:rPr>
      <w:rFonts w:ascii="SF Mono" w:eastAsia="黑体" w:hAnsi="SF Mono"/>
    </w:rPr>
  </w:style>
  <w:style w:type="table" w:customStyle="1" w:styleId="HSDTva-DIN1451">
    <w:name w:val="HSDTva-DIN1451"/>
    <w:basedOn w:val="a1"/>
    <w:uiPriority w:val="99"/>
    <w:rsid w:val="005C231E"/>
    <w:pPr>
      <w:jc w:val="both"/>
    </w:pPr>
    <w:rPr>
      <w:rFonts w:ascii="DIN Mittelschrift Std" w:eastAsia="黑体" w:hAnsi="DIN Mittelschrift Std" w:cs="黑体"/>
      <w:sz w:val="24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.Trash/HSDTv6.2(Mar26,2026)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HSDTv6.2(Mar26,2026).dotx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2</cp:revision>
  <cp:lastPrinted>2026-04-06T05:34:00Z</cp:lastPrinted>
  <dcterms:created xsi:type="dcterms:W3CDTF">2026-04-06T05:40:00Z</dcterms:created>
  <dcterms:modified xsi:type="dcterms:W3CDTF">2026-04-06T05:40:00Z</dcterms:modified>
</cp:coreProperties>
</file>