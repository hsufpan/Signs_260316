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BF572" w14:textId="77777777" w:rsidR="0086248D" w:rsidRDefault="0086248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Record</w:t>
                            </w:r>
                          </w:p>
                          <w:p w14:paraId="75179E72" w14:textId="305BA454" w:rsidR="008F33FF" w:rsidRPr="00336155" w:rsidRDefault="0086248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TEI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46BBF572" w14:textId="77777777" w:rsidR="0086248D" w:rsidRDefault="0086248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Record</w:t>
                      </w:r>
                    </w:p>
                    <w:p w14:paraId="75179E72" w14:textId="305BA454" w:rsidR="008F33FF" w:rsidRPr="00336155" w:rsidRDefault="0086248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TEI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87572" w14:textId="77777777" w:rsidR="0062687D" w:rsidRDefault="0062687D" w:rsidP="005A03A1">
      <w:pPr>
        <w:ind w:firstLine="480"/>
      </w:pPr>
      <w:r>
        <w:separator/>
      </w:r>
    </w:p>
  </w:endnote>
  <w:endnote w:type="continuationSeparator" w:id="0">
    <w:p w14:paraId="15D835DD" w14:textId="77777777" w:rsidR="0062687D" w:rsidRDefault="0062687D" w:rsidP="005A03A1">
      <w:pPr>
        <w:ind w:firstLine="480"/>
      </w:pPr>
      <w:r>
        <w:continuationSeparator/>
      </w:r>
    </w:p>
  </w:endnote>
  <w:endnote w:type="continuationNotice" w:id="1">
    <w:p w14:paraId="1A8EFF4E" w14:textId="77777777" w:rsidR="0062687D" w:rsidRDefault="0062687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F315" w14:textId="77777777" w:rsidR="0062687D" w:rsidRDefault="0062687D" w:rsidP="00C23AE1">
      <w:pPr>
        <w:pStyle w:val="ae"/>
      </w:pPr>
      <w:r>
        <w:separator/>
      </w:r>
    </w:p>
  </w:footnote>
  <w:footnote w:type="continuationSeparator" w:id="0">
    <w:p w14:paraId="5B22D079" w14:textId="77777777" w:rsidR="0062687D" w:rsidRDefault="0062687D" w:rsidP="005A03A1">
      <w:pPr>
        <w:ind w:firstLine="480"/>
      </w:pPr>
      <w:r>
        <w:continuationSeparator/>
      </w:r>
    </w:p>
  </w:footnote>
  <w:footnote w:type="continuationNotice" w:id="1">
    <w:p w14:paraId="040EFAB2" w14:textId="77777777" w:rsidR="0062687D" w:rsidRDefault="0062687D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415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2687D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48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8F33FF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4EDB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0EF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SimHei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SimHei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SimHei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SimHei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SimHei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SimHei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SimHei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SimHei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SimHei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SimHei" w:hAnsi="DIN Mittelschrift Std" w:cs="SimHei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2026-04-06T05:06:00Z</cp:lastPrinted>
  <dcterms:created xsi:type="dcterms:W3CDTF">2026-04-06T05:23:00Z</dcterms:created>
  <dcterms:modified xsi:type="dcterms:W3CDTF">2026-04-12T03:05:00Z</dcterms:modified>
</cp:coreProperties>
</file>