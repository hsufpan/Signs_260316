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B02C" w14:textId="6C96CFEA" w:rsidR="00E235E5" w:rsidRPr="00D86BFC" w:rsidRDefault="00CD597B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0DB2FFF">
                <wp:simplePos x="0" y="0"/>
                <wp:positionH relativeFrom="column">
                  <wp:posOffset>-457200</wp:posOffset>
                </wp:positionH>
                <wp:positionV relativeFrom="paragraph">
                  <wp:posOffset>-469078</wp:posOffset>
                </wp:positionV>
                <wp:extent cx="7186295" cy="7186295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18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CF0CB3" w14:textId="7117CC94" w:rsidR="00C47E8D" w:rsidRDefault="00B47F2D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Create</w:t>
                            </w:r>
                          </w:p>
                          <w:p w14:paraId="3CE383B2" w14:textId="671757E3" w:rsidR="00B12B19" w:rsidRDefault="00B47F2D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IMP&amp;Q</w:t>
                            </w:r>
                          </w:p>
                          <w:p w14:paraId="09CEC6E7" w14:textId="61326C1D" w:rsidR="00B47F2D" w:rsidRPr="00071BA8" w:rsidRDefault="00B47F2D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Entries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6pt;margin-top:-36.95pt;width:565.85pt;height:56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" filled="f" stroked="f" strokeweight=".5pt">
                <v:textbox>
                  <w:txbxContent>
                    <w:p w14:paraId="6FCF0CB3" w14:textId="7117CC94" w:rsidR="00C47E8D" w:rsidRDefault="00B47F2D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Create</w:t>
                      </w:r>
                    </w:p>
                    <w:p w14:paraId="3CE383B2" w14:textId="671757E3" w:rsidR="00B12B19" w:rsidRDefault="00B47F2D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IMP&amp;Q</w:t>
                      </w:r>
                    </w:p>
                    <w:p w14:paraId="09CEC6E7" w14:textId="61326C1D" w:rsidR="00B47F2D" w:rsidRPr="00071BA8" w:rsidRDefault="00B47F2D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Entries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35E5" w:rsidRPr="00D86BFC" w:rsidSect="00CD59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28150" w14:textId="77777777" w:rsidR="008B44BA" w:rsidRDefault="008B44BA" w:rsidP="005A03A1">
      <w:pPr>
        <w:ind w:firstLine="480"/>
      </w:pPr>
      <w:r>
        <w:separator/>
      </w:r>
    </w:p>
  </w:endnote>
  <w:endnote w:type="continuationSeparator" w:id="0">
    <w:p w14:paraId="703F5DB3" w14:textId="77777777" w:rsidR="008B44BA" w:rsidRDefault="008B44BA" w:rsidP="005A03A1">
      <w:pPr>
        <w:ind w:firstLine="480"/>
      </w:pPr>
      <w:r>
        <w:continuationSeparator/>
      </w:r>
    </w:p>
  </w:endnote>
  <w:endnote w:type="continuationNotice" w:id="1">
    <w:p w14:paraId="2DAFFBF6" w14:textId="77777777" w:rsidR="008B44BA" w:rsidRDefault="008B44BA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4155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E909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E1D7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ED41A" w14:textId="77777777" w:rsidR="008B44BA" w:rsidRDefault="008B44BA" w:rsidP="00C23AE1">
      <w:pPr>
        <w:pStyle w:val="ae"/>
      </w:pPr>
      <w:r>
        <w:separator/>
      </w:r>
    </w:p>
  </w:footnote>
  <w:footnote w:type="continuationSeparator" w:id="0">
    <w:p w14:paraId="43A434AA" w14:textId="77777777" w:rsidR="008B44BA" w:rsidRDefault="008B44BA" w:rsidP="005A03A1">
      <w:pPr>
        <w:ind w:firstLine="480"/>
      </w:pPr>
      <w:r>
        <w:continuationSeparator/>
      </w:r>
    </w:p>
  </w:footnote>
  <w:footnote w:type="continuationNotice" w:id="1">
    <w:p w14:paraId="4C030B1F" w14:textId="77777777" w:rsidR="008B44BA" w:rsidRDefault="008B44BA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66CE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0956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8622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7B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1F74"/>
    <w:rsid w:val="001F239F"/>
    <w:rsid w:val="001F547E"/>
    <w:rsid w:val="001F6514"/>
    <w:rsid w:val="001F6D40"/>
    <w:rsid w:val="00201C7E"/>
    <w:rsid w:val="00205D3A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58A0"/>
    <w:rsid w:val="002C630D"/>
    <w:rsid w:val="002C6415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0FD7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44BA"/>
    <w:rsid w:val="008B5738"/>
    <w:rsid w:val="008B6944"/>
    <w:rsid w:val="008C0D44"/>
    <w:rsid w:val="008C458F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2B19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47F2D"/>
    <w:rsid w:val="00B5307D"/>
    <w:rsid w:val="00B536B7"/>
    <w:rsid w:val="00B55BF8"/>
    <w:rsid w:val="00B6196E"/>
    <w:rsid w:val="00B6209B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1B5D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2A9D9"/>
  <w15:chartTrackingRefBased/>
  <w15:docId w15:val="{2C4F27D3-7631-D54C-9D16-7E033887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SimHei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SimHei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SimHei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SimHei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SimHei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SimHei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SimHei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SimHei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SimHei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SimHei" w:hAnsi="DIN Mittelschrift Std" w:cs="SimHei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.Trash/HSDTv6.2(Mar26,2026)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HSDTv6.2(Mar26,2026).dotx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3</cp:revision>
  <cp:lastPrinted>2026-04-06T05:06:00Z</cp:lastPrinted>
  <dcterms:created xsi:type="dcterms:W3CDTF">2026-04-06T05:10:00Z</dcterms:created>
  <dcterms:modified xsi:type="dcterms:W3CDTF">2026-04-12T03:23:00Z</dcterms:modified>
</cp:coreProperties>
</file>