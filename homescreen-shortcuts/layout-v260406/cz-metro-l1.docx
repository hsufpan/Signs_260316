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1B02C" w14:textId="6C96CFEA" w:rsidR="00E235E5" w:rsidRPr="00D86BFC" w:rsidRDefault="00CD597B" w:rsidP="006D2E06">
      <w:pPr>
        <w:ind w:firstLine="440"/>
        <w:rPr>
          <w:sz w:val="22"/>
          <w:szCs w:val="22"/>
        </w:rPr>
      </w:pPr>
      <w:r w:rsidRPr="00D86BF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B32AE2" wp14:editId="30DB2FFF">
                <wp:simplePos x="0" y="0"/>
                <wp:positionH relativeFrom="column">
                  <wp:posOffset>-457200</wp:posOffset>
                </wp:positionH>
                <wp:positionV relativeFrom="paragraph">
                  <wp:posOffset>-469078</wp:posOffset>
                </wp:positionV>
                <wp:extent cx="7186295" cy="7186295"/>
                <wp:effectExtent l="0" t="0" r="0" b="0"/>
                <wp:wrapNone/>
                <wp:docPr id="20333072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6295" cy="718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E2D659" w14:textId="3CA61944" w:rsidR="009E4163" w:rsidRDefault="009E4163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/>
                                <w:color w:val="auto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200"/>
                                <w:szCs w:val="200"/>
                              </w:rPr>
                              <w:t>CZ</w:t>
                            </w:r>
                            <w:r w:rsidR="009F7723">
                              <w:rPr>
                                <w:rFonts w:ascii="DIN Mittelschrift Std" w:hAnsi="DIN Mittelschrift Std" w:hint="eastAsia"/>
                                <w:color w:val="auto"/>
                                <w:sz w:val="200"/>
                                <w:szCs w:val="200"/>
                              </w:rPr>
                              <w:t xml:space="preserve"> </w:t>
                            </w: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200"/>
                                <w:szCs w:val="200"/>
                              </w:rPr>
                              <w:t>Metro</w:t>
                            </w:r>
                          </w:p>
                          <w:p w14:paraId="3725677B" w14:textId="74D025C8" w:rsidR="009E4163" w:rsidRPr="00071BA8" w:rsidRDefault="009E4163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 w:hint="eastAsia"/>
                                <w:color w:val="auto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200"/>
                                <w:szCs w:val="200"/>
                              </w:rPr>
                              <w:t>(L1)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32AE2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36pt;margin-top:-36.95pt;width:565.85pt;height:565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" filled="f" stroked="f" strokeweight=".5pt">
                <v:textbox>
                  <w:txbxContent>
                    <w:p w14:paraId="2EE2D659" w14:textId="3CA61944" w:rsidR="009E4163" w:rsidRDefault="009E4163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/>
                          <w:color w:val="auto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200"/>
                          <w:szCs w:val="200"/>
                        </w:rPr>
                        <w:t>CZ</w:t>
                      </w:r>
                      <w:r w:rsidR="009F7723">
                        <w:rPr>
                          <w:rFonts w:ascii="DIN Mittelschrift Std" w:hAnsi="DIN Mittelschrift Std" w:hint="eastAsia"/>
                          <w:color w:val="auto"/>
                          <w:sz w:val="200"/>
                          <w:szCs w:val="200"/>
                        </w:rPr>
                        <w:t xml:space="preserve"> </w:t>
                      </w:r>
                      <w:r>
                        <w:rPr>
                          <w:rFonts w:ascii="DIN Mittelschrift Std" w:hAnsi="DIN Mittelschrift Std" w:hint="eastAsia"/>
                          <w:color w:val="auto"/>
                          <w:sz w:val="200"/>
                          <w:szCs w:val="200"/>
                        </w:rPr>
                        <w:t>Metro</w:t>
                      </w:r>
                    </w:p>
                    <w:p w14:paraId="3725677B" w14:textId="74D025C8" w:rsidR="009E4163" w:rsidRPr="00071BA8" w:rsidRDefault="009E4163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 w:hint="eastAsia"/>
                          <w:color w:val="auto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200"/>
                          <w:szCs w:val="200"/>
                        </w:rPr>
                        <w:t>(L1)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235E5" w:rsidRPr="00D86BFC" w:rsidSect="00CD597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317" w:h="11317"/>
      <w:pgMar w:top="720" w:right="720" w:bottom="720" w:left="720" w:header="397" w:footer="68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B9130" w14:textId="77777777" w:rsidR="00825D1C" w:rsidRDefault="00825D1C" w:rsidP="005A03A1">
      <w:pPr>
        <w:ind w:firstLine="480"/>
      </w:pPr>
      <w:r>
        <w:separator/>
      </w:r>
    </w:p>
  </w:endnote>
  <w:endnote w:type="continuationSeparator" w:id="0">
    <w:p w14:paraId="37291DC3" w14:textId="77777777" w:rsidR="00825D1C" w:rsidRDefault="00825D1C" w:rsidP="005A03A1">
      <w:pPr>
        <w:ind w:firstLine="480"/>
      </w:pPr>
      <w:r>
        <w:continuationSeparator/>
      </w:r>
    </w:p>
  </w:endnote>
  <w:endnote w:type="continuationNotice" w:id="1">
    <w:p w14:paraId="020ED371" w14:textId="77777777" w:rsidR="00825D1C" w:rsidRDefault="00825D1C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标题 CS)">
    <w:altName w:val="宋体"/>
    <w:panose1 w:val="020B0604020202020204"/>
    <w:charset w:val="86"/>
    <w:family w:val="roman"/>
    <w:pitch w:val="default"/>
  </w:font>
  <w:font w:name="Times New Roman (正文 CS 字体)">
    <w:altName w:val="宋体"/>
    <w:panose1 w:val="020B0604020202020204"/>
    <w:charset w:val="86"/>
    <w:family w:val="roman"/>
    <w:pitch w:val="default"/>
  </w:font>
  <w:font w:name="SF Mono">
    <w:panose1 w:val="020B0009000002000000"/>
    <w:charset w:val="00"/>
    <w:family w:val="modern"/>
    <w:notTrueType/>
    <w:pitch w:val="fixed"/>
    <w:sig w:usb0="2000028F" w:usb1="00001802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KaiTi_GB2312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ource Code Pro">
    <w:panose1 w:val="020B0509030403020204"/>
    <w:charset w:val="00"/>
    <w:family w:val="modern"/>
    <w:pitch w:val="variable"/>
    <w:sig w:usb0="200002F7" w:usb1="02003803" w:usb2="00000000" w:usb3="00000000" w:csb0="0000019F" w:csb1="00000000"/>
  </w:font>
  <w:font w:name="DIN Mittelschrift Std">
    <w:panose1 w:val="020B0603020202020204"/>
    <w:charset w:val="00"/>
    <w:family w:val="swiss"/>
    <w:notTrueType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14155" w14:textId="77777777" w:rsidR="005A03A1" w:rsidRDefault="005A03A1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EE909" w14:textId="77777777" w:rsidR="005A03A1" w:rsidRPr="00564069" w:rsidRDefault="005A03A1" w:rsidP="00022FD0">
    <w:pPr>
      <w:pStyle w:val="af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6E1D7" w14:textId="77777777" w:rsidR="005A03A1" w:rsidRDefault="005A03A1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5EBE2" w14:textId="77777777" w:rsidR="00825D1C" w:rsidRDefault="00825D1C" w:rsidP="00C23AE1">
      <w:pPr>
        <w:pStyle w:val="ae"/>
      </w:pPr>
      <w:r>
        <w:separator/>
      </w:r>
    </w:p>
  </w:footnote>
  <w:footnote w:type="continuationSeparator" w:id="0">
    <w:p w14:paraId="10BE9B53" w14:textId="77777777" w:rsidR="00825D1C" w:rsidRDefault="00825D1C" w:rsidP="005A03A1">
      <w:pPr>
        <w:ind w:firstLine="480"/>
      </w:pPr>
      <w:r>
        <w:continuationSeparator/>
      </w:r>
    </w:p>
  </w:footnote>
  <w:footnote w:type="continuationNotice" w:id="1">
    <w:p w14:paraId="2FD1D035" w14:textId="77777777" w:rsidR="00825D1C" w:rsidRDefault="00825D1C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666CE" w14:textId="77777777" w:rsidR="005A03A1" w:rsidRDefault="005A03A1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20956" w14:textId="77777777" w:rsidR="005A03A1" w:rsidRPr="00CD597B" w:rsidRDefault="005A03A1" w:rsidP="00CD597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98622" w14:textId="77777777" w:rsidR="005A03A1" w:rsidRPr="00182A78" w:rsidRDefault="005A03A1" w:rsidP="00182A7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B19"/>
    <w:multiLevelType w:val="multilevel"/>
    <w:tmpl w:val="0409001D"/>
    <w:styleLink w:val="1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6CF72BF"/>
    <w:multiLevelType w:val="multilevel"/>
    <w:tmpl w:val="0409001D"/>
    <w:styleLink w:val="1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9360AC0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B34733C"/>
    <w:multiLevelType w:val="hybridMultilevel"/>
    <w:tmpl w:val="290AAA2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CA241B5"/>
    <w:multiLevelType w:val="hybridMultilevel"/>
    <w:tmpl w:val="0C266D1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0E4820B6"/>
    <w:multiLevelType w:val="multilevel"/>
    <w:tmpl w:val="0409001D"/>
    <w:styleLink w:val="1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29173B9"/>
    <w:multiLevelType w:val="hybridMultilevel"/>
    <w:tmpl w:val="4C12D410"/>
    <w:lvl w:ilvl="0" w:tplc="DFE0160C">
      <w:start w:val="1"/>
      <w:numFmt w:val="bullet"/>
      <w:lvlText w:val="-"/>
      <w:lvlJc w:val="left"/>
      <w:pPr>
        <w:ind w:left="920" w:hanging="440"/>
      </w:pPr>
      <w:rPr>
        <w:rFonts w:ascii="宋体" w:eastAsia="宋体" w:hAnsi="宋体" w:cs="Times New Roman" w:hint="eastAsia"/>
        <w:b/>
        <w:i w:val="0"/>
      </w:rPr>
    </w:lvl>
    <w:lvl w:ilvl="1" w:tplc="FC74A1BC">
      <w:start w:val="1"/>
      <w:numFmt w:val="bullet"/>
      <w:lvlText w:val="&gt;"/>
      <w:lvlJc w:val="left"/>
      <w:pPr>
        <w:ind w:left="1360" w:hanging="440"/>
      </w:pPr>
      <w:rPr>
        <w:rFonts w:ascii="宋体" w:eastAsia="宋体" w:hAnsi="宋体" w:cs="Times New Roman" w:hint="eastAsia"/>
        <w:b w:val="0"/>
        <w:i w:val="0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14CF07FE"/>
    <w:multiLevelType w:val="hybridMultilevel"/>
    <w:tmpl w:val="9C4EE3A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9EB0EDE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7F50C3F"/>
    <w:multiLevelType w:val="hybridMultilevel"/>
    <w:tmpl w:val="10C4B29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7FF0915"/>
    <w:multiLevelType w:val="hybridMultilevel"/>
    <w:tmpl w:val="3CB08BD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1EB407B"/>
    <w:multiLevelType w:val="multilevel"/>
    <w:tmpl w:val="0EEA85FE"/>
    <w:styleLink w:val="6"/>
    <w:lvl w:ilvl="0">
      <w:start w:val="1"/>
      <w:numFmt w:val="decimal"/>
      <w:isLgl/>
      <w:suff w:val="space"/>
      <w:lvlText w:val="第%1章"/>
      <w:lvlJc w:val="left"/>
      <w:pPr>
        <w:ind w:left="20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20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20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20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20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20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20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200" w:firstLine="0"/>
      </w:pPr>
    </w:lvl>
    <w:lvl w:ilvl="8">
      <w:start w:val="1"/>
      <w:numFmt w:val="lowerLetter"/>
      <w:suff w:val="space"/>
      <w:lvlText w:val="(%9)"/>
      <w:lvlJc w:val="left"/>
      <w:pPr>
        <w:ind w:left="200" w:firstLine="0"/>
      </w:pPr>
      <w:rPr>
        <w:rFonts w:hint="eastAsia"/>
      </w:rPr>
    </w:lvl>
  </w:abstractNum>
  <w:abstractNum w:abstractNumId="12" w15:restartNumberingAfterBreak="0">
    <w:nsid w:val="33102690"/>
    <w:multiLevelType w:val="hybridMultilevel"/>
    <w:tmpl w:val="1D3AA8E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6F5147F"/>
    <w:multiLevelType w:val="multilevel"/>
    <w:tmpl w:val="0409001D"/>
    <w:styleLink w:val="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3734758B"/>
    <w:multiLevelType w:val="multilevel"/>
    <w:tmpl w:val="04D47870"/>
    <w:styleLink w:val="2"/>
    <w:lvl w:ilvl="0">
      <w:start w:val="1"/>
      <w:numFmt w:val="decimal"/>
      <w:isLgl/>
      <w:suff w:val="nothing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nothing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nothing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nothing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isLgl/>
      <w:suff w:val="nothing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isLgl/>
      <w:suff w:val="nothing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isLgl/>
      <w:suff w:val="nothing"/>
      <w:lvlText w:val="(%9)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3CB12561"/>
    <w:multiLevelType w:val="multilevel"/>
    <w:tmpl w:val="0409001D"/>
    <w:styleLink w:val="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E2A050B"/>
    <w:multiLevelType w:val="multilevel"/>
    <w:tmpl w:val="04D47870"/>
    <w:numStyleLink w:val="2"/>
  </w:abstractNum>
  <w:abstractNum w:abstractNumId="17" w15:restartNumberingAfterBreak="0">
    <w:nsid w:val="43444387"/>
    <w:multiLevelType w:val="hybridMultilevel"/>
    <w:tmpl w:val="C57260C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47FA16C3"/>
    <w:multiLevelType w:val="hybridMultilevel"/>
    <w:tmpl w:val="C4F4505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490C047A"/>
    <w:multiLevelType w:val="hybridMultilevel"/>
    <w:tmpl w:val="B8922B5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4AE206D7"/>
    <w:multiLevelType w:val="multilevel"/>
    <w:tmpl w:val="0409001D"/>
    <w:styleLink w:val="1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4AE56E8E"/>
    <w:multiLevelType w:val="hybridMultilevel"/>
    <w:tmpl w:val="37425B50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" w15:restartNumberingAfterBreak="0">
    <w:nsid w:val="506E519A"/>
    <w:multiLevelType w:val="hybridMultilevel"/>
    <w:tmpl w:val="6B20022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524C75E5"/>
    <w:multiLevelType w:val="hybridMultilevel"/>
    <w:tmpl w:val="64E03FD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53396C4D"/>
    <w:multiLevelType w:val="hybridMultilevel"/>
    <w:tmpl w:val="29A2918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5344282E"/>
    <w:multiLevelType w:val="hybridMultilevel"/>
    <w:tmpl w:val="44F00F3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58CA0D8D"/>
    <w:multiLevelType w:val="hybridMultilevel"/>
    <w:tmpl w:val="0EE243FC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5B6576C1"/>
    <w:multiLevelType w:val="hybridMultilevel"/>
    <w:tmpl w:val="23DC03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5D611671"/>
    <w:multiLevelType w:val="hybridMultilevel"/>
    <w:tmpl w:val="62BAEAC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5E4F3F0D"/>
    <w:multiLevelType w:val="hybridMultilevel"/>
    <w:tmpl w:val="183280F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65320C92"/>
    <w:multiLevelType w:val="multilevel"/>
    <w:tmpl w:val="A912B314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1" w15:restartNumberingAfterBreak="0">
    <w:nsid w:val="676549CE"/>
    <w:multiLevelType w:val="hybridMultilevel"/>
    <w:tmpl w:val="6330B56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2" w15:restartNumberingAfterBreak="0">
    <w:nsid w:val="689B3D8E"/>
    <w:multiLevelType w:val="multilevel"/>
    <w:tmpl w:val="0409001D"/>
    <w:styleLink w:val="1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98D139D"/>
    <w:multiLevelType w:val="hybridMultilevel"/>
    <w:tmpl w:val="5E9CF5A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4" w15:restartNumberingAfterBreak="0">
    <w:nsid w:val="6B916AF9"/>
    <w:multiLevelType w:val="hybridMultilevel"/>
    <w:tmpl w:val="3A2C329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5" w15:restartNumberingAfterBreak="0">
    <w:nsid w:val="6FC23DEB"/>
    <w:multiLevelType w:val="hybridMultilevel"/>
    <w:tmpl w:val="5A56057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6" w15:restartNumberingAfterBreak="0">
    <w:nsid w:val="75B86FBA"/>
    <w:multiLevelType w:val="multilevel"/>
    <w:tmpl w:val="076287A2"/>
    <w:styleLink w:val="7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7" w15:restartNumberingAfterBreak="0">
    <w:nsid w:val="765741BE"/>
    <w:multiLevelType w:val="multilevel"/>
    <w:tmpl w:val="0409001D"/>
    <w:styleLink w:val="9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7A72434D"/>
    <w:multiLevelType w:val="multilevel"/>
    <w:tmpl w:val="0409001D"/>
    <w:styleLink w:val="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9" w15:restartNumberingAfterBreak="0">
    <w:nsid w:val="7CE0622F"/>
    <w:multiLevelType w:val="multilevel"/>
    <w:tmpl w:val="0409001D"/>
    <w:styleLink w:val="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7D4E6B37"/>
    <w:multiLevelType w:val="hybridMultilevel"/>
    <w:tmpl w:val="F99671D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1" w15:restartNumberingAfterBreak="0">
    <w:nsid w:val="7DD76EB5"/>
    <w:multiLevelType w:val="multilevel"/>
    <w:tmpl w:val="A912B314"/>
    <w:styleLink w:val="8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num w:numId="1" w16cid:durableId="1350566627">
    <w:abstractNumId w:val="30"/>
  </w:num>
  <w:num w:numId="2" w16cid:durableId="973675564">
    <w:abstractNumId w:val="2"/>
  </w:num>
  <w:num w:numId="3" w16cid:durableId="681904800">
    <w:abstractNumId w:val="14"/>
  </w:num>
  <w:num w:numId="4" w16cid:durableId="1398477199">
    <w:abstractNumId w:val="16"/>
  </w:num>
  <w:num w:numId="5" w16cid:durableId="1122530166">
    <w:abstractNumId w:val="15"/>
  </w:num>
  <w:num w:numId="6" w16cid:durableId="153225229">
    <w:abstractNumId w:val="38"/>
  </w:num>
  <w:num w:numId="7" w16cid:durableId="401369793">
    <w:abstractNumId w:val="13"/>
  </w:num>
  <w:num w:numId="8" w16cid:durableId="1844860137">
    <w:abstractNumId w:val="11"/>
  </w:num>
  <w:num w:numId="9" w16cid:durableId="1949458443">
    <w:abstractNumId w:val="36"/>
  </w:num>
  <w:num w:numId="10" w16cid:durableId="1655066489">
    <w:abstractNumId w:val="41"/>
  </w:num>
  <w:num w:numId="11" w16cid:durableId="499199351">
    <w:abstractNumId w:val="37"/>
  </w:num>
  <w:num w:numId="12" w16cid:durableId="1403479297">
    <w:abstractNumId w:val="8"/>
  </w:num>
  <w:num w:numId="13" w16cid:durableId="1720859648">
    <w:abstractNumId w:val="39"/>
  </w:num>
  <w:num w:numId="14" w16cid:durableId="2130198814">
    <w:abstractNumId w:val="20"/>
  </w:num>
  <w:num w:numId="15" w16cid:durableId="839658752">
    <w:abstractNumId w:val="5"/>
  </w:num>
  <w:num w:numId="16" w16cid:durableId="1274825755">
    <w:abstractNumId w:val="32"/>
  </w:num>
  <w:num w:numId="17" w16cid:durableId="1803382951">
    <w:abstractNumId w:val="0"/>
  </w:num>
  <w:num w:numId="18" w16cid:durableId="1956713002">
    <w:abstractNumId w:val="1"/>
  </w:num>
  <w:num w:numId="19" w16cid:durableId="1124428662">
    <w:abstractNumId w:val="34"/>
  </w:num>
  <w:num w:numId="20" w16cid:durableId="899750714">
    <w:abstractNumId w:val="19"/>
  </w:num>
  <w:num w:numId="21" w16cid:durableId="416829016">
    <w:abstractNumId w:val="22"/>
  </w:num>
  <w:num w:numId="22" w16cid:durableId="95711394">
    <w:abstractNumId w:val="24"/>
  </w:num>
  <w:num w:numId="23" w16cid:durableId="1846281161">
    <w:abstractNumId w:val="27"/>
  </w:num>
  <w:num w:numId="24" w16cid:durableId="1485312882">
    <w:abstractNumId w:val="12"/>
  </w:num>
  <w:num w:numId="25" w16cid:durableId="1535076729">
    <w:abstractNumId w:val="3"/>
  </w:num>
  <w:num w:numId="26" w16cid:durableId="1239709055">
    <w:abstractNumId w:val="23"/>
  </w:num>
  <w:num w:numId="27" w16cid:durableId="205214493">
    <w:abstractNumId w:val="26"/>
  </w:num>
  <w:num w:numId="28" w16cid:durableId="1761221645">
    <w:abstractNumId w:val="21"/>
  </w:num>
  <w:num w:numId="29" w16cid:durableId="25447114">
    <w:abstractNumId w:val="35"/>
  </w:num>
  <w:num w:numId="30" w16cid:durableId="303432902">
    <w:abstractNumId w:val="25"/>
  </w:num>
  <w:num w:numId="31" w16cid:durableId="530536542">
    <w:abstractNumId w:val="29"/>
  </w:num>
  <w:num w:numId="32" w16cid:durableId="2111853613">
    <w:abstractNumId w:val="4"/>
  </w:num>
  <w:num w:numId="33" w16cid:durableId="1263296859">
    <w:abstractNumId w:val="10"/>
  </w:num>
  <w:num w:numId="34" w16cid:durableId="1731348266">
    <w:abstractNumId w:val="18"/>
  </w:num>
  <w:num w:numId="35" w16cid:durableId="295911437">
    <w:abstractNumId w:val="31"/>
  </w:num>
  <w:num w:numId="36" w16cid:durableId="645595498">
    <w:abstractNumId w:val="40"/>
  </w:num>
  <w:num w:numId="37" w16cid:durableId="1421638288">
    <w:abstractNumId w:val="9"/>
  </w:num>
  <w:num w:numId="38" w16cid:durableId="84889520">
    <w:abstractNumId w:val="33"/>
  </w:num>
  <w:num w:numId="39" w16cid:durableId="672416920">
    <w:abstractNumId w:val="17"/>
  </w:num>
  <w:num w:numId="40" w16cid:durableId="598678316">
    <w:abstractNumId w:val="7"/>
  </w:num>
  <w:num w:numId="41" w16cid:durableId="920331708">
    <w:abstractNumId w:val="28"/>
  </w:num>
  <w:num w:numId="42" w16cid:durableId="1926694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97B"/>
    <w:rsid w:val="000044FF"/>
    <w:rsid w:val="00005EE4"/>
    <w:rsid w:val="00013002"/>
    <w:rsid w:val="000137BA"/>
    <w:rsid w:val="00020896"/>
    <w:rsid w:val="00022FD0"/>
    <w:rsid w:val="000231CF"/>
    <w:rsid w:val="0002643D"/>
    <w:rsid w:val="00031A15"/>
    <w:rsid w:val="00041F6E"/>
    <w:rsid w:val="00043FC7"/>
    <w:rsid w:val="00044D90"/>
    <w:rsid w:val="00047D41"/>
    <w:rsid w:val="00053FA0"/>
    <w:rsid w:val="000605BF"/>
    <w:rsid w:val="0006603B"/>
    <w:rsid w:val="000679BE"/>
    <w:rsid w:val="00071BA8"/>
    <w:rsid w:val="0007313F"/>
    <w:rsid w:val="00075AB4"/>
    <w:rsid w:val="00075E8A"/>
    <w:rsid w:val="0007608A"/>
    <w:rsid w:val="0008389D"/>
    <w:rsid w:val="00084E88"/>
    <w:rsid w:val="00085F9F"/>
    <w:rsid w:val="0009400B"/>
    <w:rsid w:val="000A0599"/>
    <w:rsid w:val="000A139A"/>
    <w:rsid w:val="000A20E3"/>
    <w:rsid w:val="000A4032"/>
    <w:rsid w:val="000A6862"/>
    <w:rsid w:val="000B1ABB"/>
    <w:rsid w:val="000B1F6A"/>
    <w:rsid w:val="000B7668"/>
    <w:rsid w:val="000D0ECA"/>
    <w:rsid w:val="000D2BC1"/>
    <w:rsid w:val="000D7819"/>
    <w:rsid w:val="000D7844"/>
    <w:rsid w:val="000E2EAF"/>
    <w:rsid w:val="000F0DB0"/>
    <w:rsid w:val="000F0E65"/>
    <w:rsid w:val="0010045D"/>
    <w:rsid w:val="00104C1F"/>
    <w:rsid w:val="001061A7"/>
    <w:rsid w:val="00107215"/>
    <w:rsid w:val="001139AF"/>
    <w:rsid w:val="00115020"/>
    <w:rsid w:val="001155E9"/>
    <w:rsid w:val="00116B3B"/>
    <w:rsid w:val="0011794E"/>
    <w:rsid w:val="001238C9"/>
    <w:rsid w:val="001245BE"/>
    <w:rsid w:val="00124AD5"/>
    <w:rsid w:val="00136FE8"/>
    <w:rsid w:val="001506CF"/>
    <w:rsid w:val="00151AC1"/>
    <w:rsid w:val="00155691"/>
    <w:rsid w:val="00155C57"/>
    <w:rsid w:val="00161BF2"/>
    <w:rsid w:val="00161FE7"/>
    <w:rsid w:val="00165347"/>
    <w:rsid w:val="0017225D"/>
    <w:rsid w:val="001821D5"/>
    <w:rsid w:val="00182A78"/>
    <w:rsid w:val="0018362D"/>
    <w:rsid w:val="00185B03"/>
    <w:rsid w:val="001876A9"/>
    <w:rsid w:val="00190F94"/>
    <w:rsid w:val="0019199F"/>
    <w:rsid w:val="00191C42"/>
    <w:rsid w:val="001923AF"/>
    <w:rsid w:val="001955C5"/>
    <w:rsid w:val="0019789B"/>
    <w:rsid w:val="001A3509"/>
    <w:rsid w:val="001A4CF6"/>
    <w:rsid w:val="001A58AE"/>
    <w:rsid w:val="001A58B1"/>
    <w:rsid w:val="001A7D0A"/>
    <w:rsid w:val="001B5CAD"/>
    <w:rsid w:val="001B6EC2"/>
    <w:rsid w:val="001C03FE"/>
    <w:rsid w:val="001C0BC6"/>
    <w:rsid w:val="001C1201"/>
    <w:rsid w:val="001C3433"/>
    <w:rsid w:val="001C4906"/>
    <w:rsid w:val="001C6E9E"/>
    <w:rsid w:val="001C7D56"/>
    <w:rsid w:val="001D07FB"/>
    <w:rsid w:val="001D3EB3"/>
    <w:rsid w:val="001D742C"/>
    <w:rsid w:val="001E3957"/>
    <w:rsid w:val="001E6839"/>
    <w:rsid w:val="001E71B0"/>
    <w:rsid w:val="001F029A"/>
    <w:rsid w:val="001F239F"/>
    <w:rsid w:val="001F547E"/>
    <w:rsid w:val="001F6514"/>
    <w:rsid w:val="001F6D40"/>
    <w:rsid w:val="00201C7E"/>
    <w:rsid w:val="0021064C"/>
    <w:rsid w:val="00210CA0"/>
    <w:rsid w:val="0021266A"/>
    <w:rsid w:val="002157B0"/>
    <w:rsid w:val="00215CB5"/>
    <w:rsid w:val="00216BCC"/>
    <w:rsid w:val="00217309"/>
    <w:rsid w:val="0022063A"/>
    <w:rsid w:val="00222A6D"/>
    <w:rsid w:val="00223785"/>
    <w:rsid w:val="002241B5"/>
    <w:rsid w:val="002249DE"/>
    <w:rsid w:val="00224E97"/>
    <w:rsid w:val="0022620B"/>
    <w:rsid w:val="002321E8"/>
    <w:rsid w:val="002322B6"/>
    <w:rsid w:val="002342CD"/>
    <w:rsid w:val="00234AEC"/>
    <w:rsid w:val="002417E3"/>
    <w:rsid w:val="002440F9"/>
    <w:rsid w:val="00245D4F"/>
    <w:rsid w:val="002465E4"/>
    <w:rsid w:val="00250C87"/>
    <w:rsid w:val="00252308"/>
    <w:rsid w:val="002566E1"/>
    <w:rsid w:val="002576B3"/>
    <w:rsid w:val="00266DB1"/>
    <w:rsid w:val="00270B6F"/>
    <w:rsid w:val="00271869"/>
    <w:rsid w:val="00274729"/>
    <w:rsid w:val="002753A5"/>
    <w:rsid w:val="002808D8"/>
    <w:rsid w:val="002834A3"/>
    <w:rsid w:val="00287DD2"/>
    <w:rsid w:val="002965B7"/>
    <w:rsid w:val="002A1837"/>
    <w:rsid w:val="002A3011"/>
    <w:rsid w:val="002A4443"/>
    <w:rsid w:val="002A69AE"/>
    <w:rsid w:val="002B4DA4"/>
    <w:rsid w:val="002B5D8A"/>
    <w:rsid w:val="002C10C5"/>
    <w:rsid w:val="002C58A0"/>
    <w:rsid w:val="002C630D"/>
    <w:rsid w:val="002C6C77"/>
    <w:rsid w:val="002C7EF6"/>
    <w:rsid w:val="002D03E1"/>
    <w:rsid w:val="002D070D"/>
    <w:rsid w:val="002D0AF1"/>
    <w:rsid w:val="002D6117"/>
    <w:rsid w:val="002D62A8"/>
    <w:rsid w:val="002E1F00"/>
    <w:rsid w:val="002E2AE5"/>
    <w:rsid w:val="002E38CC"/>
    <w:rsid w:val="002E47CF"/>
    <w:rsid w:val="002E7E92"/>
    <w:rsid w:val="002F5168"/>
    <w:rsid w:val="002F6246"/>
    <w:rsid w:val="002F6888"/>
    <w:rsid w:val="00303A09"/>
    <w:rsid w:val="00310947"/>
    <w:rsid w:val="0031252F"/>
    <w:rsid w:val="003141F6"/>
    <w:rsid w:val="00314F6E"/>
    <w:rsid w:val="00315AB3"/>
    <w:rsid w:val="003165F9"/>
    <w:rsid w:val="003225A1"/>
    <w:rsid w:val="00323B9D"/>
    <w:rsid w:val="0032588E"/>
    <w:rsid w:val="00326CF2"/>
    <w:rsid w:val="00337728"/>
    <w:rsid w:val="003450D8"/>
    <w:rsid w:val="00347632"/>
    <w:rsid w:val="003476D8"/>
    <w:rsid w:val="00350756"/>
    <w:rsid w:val="003529BE"/>
    <w:rsid w:val="00356F8A"/>
    <w:rsid w:val="00357417"/>
    <w:rsid w:val="003628CC"/>
    <w:rsid w:val="00365669"/>
    <w:rsid w:val="00366B69"/>
    <w:rsid w:val="00371F1F"/>
    <w:rsid w:val="00372E22"/>
    <w:rsid w:val="003751D2"/>
    <w:rsid w:val="00382C25"/>
    <w:rsid w:val="00385E13"/>
    <w:rsid w:val="003873F7"/>
    <w:rsid w:val="003931CC"/>
    <w:rsid w:val="0039482F"/>
    <w:rsid w:val="00394C34"/>
    <w:rsid w:val="003A0A40"/>
    <w:rsid w:val="003A144E"/>
    <w:rsid w:val="003A2CCB"/>
    <w:rsid w:val="003A3A14"/>
    <w:rsid w:val="003A6718"/>
    <w:rsid w:val="003A6811"/>
    <w:rsid w:val="003C0C19"/>
    <w:rsid w:val="003C5925"/>
    <w:rsid w:val="003D1763"/>
    <w:rsid w:val="003D1F44"/>
    <w:rsid w:val="003D2C2D"/>
    <w:rsid w:val="003D2D01"/>
    <w:rsid w:val="003D36FB"/>
    <w:rsid w:val="003D56BF"/>
    <w:rsid w:val="003D6A75"/>
    <w:rsid w:val="003E141E"/>
    <w:rsid w:val="003E19F8"/>
    <w:rsid w:val="003E26F2"/>
    <w:rsid w:val="003E321C"/>
    <w:rsid w:val="003E41B2"/>
    <w:rsid w:val="003E5416"/>
    <w:rsid w:val="003E5581"/>
    <w:rsid w:val="003E55FC"/>
    <w:rsid w:val="003F05CB"/>
    <w:rsid w:val="003F2111"/>
    <w:rsid w:val="003F2EFC"/>
    <w:rsid w:val="003F421F"/>
    <w:rsid w:val="003F4ACF"/>
    <w:rsid w:val="0040567C"/>
    <w:rsid w:val="0040798B"/>
    <w:rsid w:val="0041127D"/>
    <w:rsid w:val="00412E49"/>
    <w:rsid w:val="0041770C"/>
    <w:rsid w:val="004266CE"/>
    <w:rsid w:val="0043138E"/>
    <w:rsid w:val="00432328"/>
    <w:rsid w:val="00433E28"/>
    <w:rsid w:val="004348CF"/>
    <w:rsid w:val="00437181"/>
    <w:rsid w:val="004420BF"/>
    <w:rsid w:val="0044262E"/>
    <w:rsid w:val="00442F0B"/>
    <w:rsid w:val="00442F0F"/>
    <w:rsid w:val="0044342E"/>
    <w:rsid w:val="00444B15"/>
    <w:rsid w:val="00447670"/>
    <w:rsid w:val="00450AE3"/>
    <w:rsid w:val="00453AA8"/>
    <w:rsid w:val="00455FF3"/>
    <w:rsid w:val="00460BD4"/>
    <w:rsid w:val="00471D40"/>
    <w:rsid w:val="00471F17"/>
    <w:rsid w:val="004824A3"/>
    <w:rsid w:val="00483D8B"/>
    <w:rsid w:val="00484AC5"/>
    <w:rsid w:val="00491864"/>
    <w:rsid w:val="00492087"/>
    <w:rsid w:val="00492C5D"/>
    <w:rsid w:val="00493CBF"/>
    <w:rsid w:val="00496AE6"/>
    <w:rsid w:val="004A523D"/>
    <w:rsid w:val="004A5A48"/>
    <w:rsid w:val="004A5E11"/>
    <w:rsid w:val="004A620E"/>
    <w:rsid w:val="004A636E"/>
    <w:rsid w:val="004B4ADA"/>
    <w:rsid w:val="004C1DEC"/>
    <w:rsid w:val="004C26CE"/>
    <w:rsid w:val="004C3751"/>
    <w:rsid w:val="004C4735"/>
    <w:rsid w:val="004C4A9E"/>
    <w:rsid w:val="004C7C48"/>
    <w:rsid w:val="004D69A1"/>
    <w:rsid w:val="004E2C54"/>
    <w:rsid w:val="004E34CE"/>
    <w:rsid w:val="004E45C8"/>
    <w:rsid w:val="004E5255"/>
    <w:rsid w:val="004F104B"/>
    <w:rsid w:val="004F1B0E"/>
    <w:rsid w:val="004F3D40"/>
    <w:rsid w:val="004F5D4F"/>
    <w:rsid w:val="005011D3"/>
    <w:rsid w:val="00501634"/>
    <w:rsid w:val="00503A84"/>
    <w:rsid w:val="00510450"/>
    <w:rsid w:val="00511E58"/>
    <w:rsid w:val="00514210"/>
    <w:rsid w:val="0051476D"/>
    <w:rsid w:val="0051753C"/>
    <w:rsid w:val="005209FA"/>
    <w:rsid w:val="00520BB3"/>
    <w:rsid w:val="005219B7"/>
    <w:rsid w:val="005301CA"/>
    <w:rsid w:val="00530DA2"/>
    <w:rsid w:val="005353AD"/>
    <w:rsid w:val="005354CD"/>
    <w:rsid w:val="00542678"/>
    <w:rsid w:val="00543EE7"/>
    <w:rsid w:val="005560E2"/>
    <w:rsid w:val="005611C4"/>
    <w:rsid w:val="00564069"/>
    <w:rsid w:val="00567F2A"/>
    <w:rsid w:val="005735B2"/>
    <w:rsid w:val="00573764"/>
    <w:rsid w:val="00575B43"/>
    <w:rsid w:val="00585204"/>
    <w:rsid w:val="00590FD7"/>
    <w:rsid w:val="005915AE"/>
    <w:rsid w:val="005934F7"/>
    <w:rsid w:val="0059354F"/>
    <w:rsid w:val="005A03A1"/>
    <w:rsid w:val="005A0A2F"/>
    <w:rsid w:val="005A134A"/>
    <w:rsid w:val="005A1C58"/>
    <w:rsid w:val="005A6A75"/>
    <w:rsid w:val="005B114E"/>
    <w:rsid w:val="005B2C9A"/>
    <w:rsid w:val="005C10F5"/>
    <w:rsid w:val="005C1BE1"/>
    <w:rsid w:val="005C231E"/>
    <w:rsid w:val="005C3672"/>
    <w:rsid w:val="005C5C4A"/>
    <w:rsid w:val="005C61BE"/>
    <w:rsid w:val="005D0B72"/>
    <w:rsid w:val="005D3D76"/>
    <w:rsid w:val="005D5246"/>
    <w:rsid w:val="005D6AFB"/>
    <w:rsid w:val="005D78BA"/>
    <w:rsid w:val="005E05DB"/>
    <w:rsid w:val="005E2B80"/>
    <w:rsid w:val="005E43E5"/>
    <w:rsid w:val="005E47C7"/>
    <w:rsid w:val="005E4EE6"/>
    <w:rsid w:val="005E5BA7"/>
    <w:rsid w:val="005E7F09"/>
    <w:rsid w:val="005F292E"/>
    <w:rsid w:val="005F3FDB"/>
    <w:rsid w:val="005F427B"/>
    <w:rsid w:val="005F4783"/>
    <w:rsid w:val="005F6606"/>
    <w:rsid w:val="005F7979"/>
    <w:rsid w:val="00605FBF"/>
    <w:rsid w:val="00606936"/>
    <w:rsid w:val="00612BC0"/>
    <w:rsid w:val="00613523"/>
    <w:rsid w:val="00615BC3"/>
    <w:rsid w:val="00617C61"/>
    <w:rsid w:val="0062121F"/>
    <w:rsid w:val="00633251"/>
    <w:rsid w:val="00633285"/>
    <w:rsid w:val="00635E62"/>
    <w:rsid w:val="00642650"/>
    <w:rsid w:val="0064622C"/>
    <w:rsid w:val="0065017D"/>
    <w:rsid w:val="0065501F"/>
    <w:rsid w:val="00656FD3"/>
    <w:rsid w:val="00657815"/>
    <w:rsid w:val="00661F6D"/>
    <w:rsid w:val="006624BA"/>
    <w:rsid w:val="00664305"/>
    <w:rsid w:val="00666327"/>
    <w:rsid w:val="00676174"/>
    <w:rsid w:val="006807AE"/>
    <w:rsid w:val="00681B59"/>
    <w:rsid w:val="00682BED"/>
    <w:rsid w:val="00685915"/>
    <w:rsid w:val="00686B9D"/>
    <w:rsid w:val="00687161"/>
    <w:rsid w:val="00690366"/>
    <w:rsid w:val="006906EC"/>
    <w:rsid w:val="00690745"/>
    <w:rsid w:val="006916E9"/>
    <w:rsid w:val="006946A9"/>
    <w:rsid w:val="00696C5F"/>
    <w:rsid w:val="006A263B"/>
    <w:rsid w:val="006B20C3"/>
    <w:rsid w:val="006B25CA"/>
    <w:rsid w:val="006B2A88"/>
    <w:rsid w:val="006B4EC3"/>
    <w:rsid w:val="006B5033"/>
    <w:rsid w:val="006B738C"/>
    <w:rsid w:val="006B73CF"/>
    <w:rsid w:val="006B7407"/>
    <w:rsid w:val="006C18D7"/>
    <w:rsid w:val="006C2ED0"/>
    <w:rsid w:val="006C342C"/>
    <w:rsid w:val="006C4027"/>
    <w:rsid w:val="006C5320"/>
    <w:rsid w:val="006C6182"/>
    <w:rsid w:val="006D2E06"/>
    <w:rsid w:val="006D638F"/>
    <w:rsid w:val="006E0A51"/>
    <w:rsid w:val="006E0A70"/>
    <w:rsid w:val="006E322D"/>
    <w:rsid w:val="006E52F0"/>
    <w:rsid w:val="006F052F"/>
    <w:rsid w:val="006F194F"/>
    <w:rsid w:val="006F2E00"/>
    <w:rsid w:val="006F5E59"/>
    <w:rsid w:val="006F72D5"/>
    <w:rsid w:val="006F7440"/>
    <w:rsid w:val="00704F9F"/>
    <w:rsid w:val="007052DE"/>
    <w:rsid w:val="007113C1"/>
    <w:rsid w:val="00715955"/>
    <w:rsid w:val="00716F80"/>
    <w:rsid w:val="007203F3"/>
    <w:rsid w:val="00722E36"/>
    <w:rsid w:val="007237CA"/>
    <w:rsid w:val="00724191"/>
    <w:rsid w:val="00727F6D"/>
    <w:rsid w:val="00733B74"/>
    <w:rsid w:val="0073724A"/>
    <w:rsid w:val="00741972"/>
    <w:rsid w:val="007422F4"/>
    <w:rsid w:val="007437B0"/>
    <w:rsid w:val="00746232"/>
    <w:rsid w:val="00747532"/>
    <w:rsid w:val="0074780E"/>
    <w:rsid w:val="00751C01"/>
    <w:rsid w:val="00751CD7"/>
    <w:rsid w:val="0075542D"/>
    <w:rsid w:val="00756102"/>
    <w:rsid w:val="00757B39"/>
    <w:rsid w:val="007603C1"/>
    <w:rsid w:val="00760D65"/>
    <w:rsid w:val="00762F5E"/>
    <w:rsid w:val="00767218"/>
    <w:rsid w:val="00767A0F"/>
    <w:rsid w:val="00771C26"/>
    <w:rsid w:val="00783FBF"/>
    <w:rsid w:val="00785582"/>
    <w:rsid w:val="00785E70"/>
    <w:rsid w:val="007862C4"/>
    <w:rsid w:val="00786B7D"/>
    <w:rsid w:val="0079017D"/>
    <w:rsid w:val="00791D71"/>
    <w:rsid w:val="00795280"/>
    <w:rsid w:val="0079691D"/>
    <w:rsid w:val="007A6C60"/>
    <w:rsid w:val="007A77F4"/>
    <w:rsid w:val="007B1B58"/>
    <w:rsid w:val="007B27CA"/>
    <w:rsid w:val="007B2E28"/>
    <w:rsid w:val="007B6FA1"/>
    <w:rsid w:val="007B7828"/>
    <w:rsid w:val="007C6D40"/>
    <w:rsid w:val="007D4DB8"/>
    <w:rsid w:val="007E4851"/>
    <w:rsid w:val="007E7054"/>
    <w:rsid w:val="007F07EA"/>
    <w:rsid w:val="007F2BB0"/>
    <w:rsid w:val="0082002C"/>
    <w:rsid w:val="008221ED"/>
    <w:rsid w:val="0082548B"/>
    <w:rsid w:val="00825D1C"/>
    <w:rsid w:val="008274C6"/>
    <w:rsid w:val="0083057D"/>
    <w:rsid w:val="008323F4"/>
    <w:rsid w:val="00834A7F"/>
    <w:rsid w:val="00842A76"/>
    <w:rsid w:val="00844B40"/>
    <w:rsid w:val="0085020E"/>
    <w:rsid w:val="00853623"/>
    <w:rsid w:val="008606E9"/>
    <w:rsid w:val="008616DD"/>
    <w:rsid w:val="00862DD9"/>
    <w:rsid w:val="00862DE9"/>
    <w:rsid w:val="00870046"/>
    <w:rsid w:val="008717D8"/>
    <w:rsid w:val="00875DEF"/>
    <w:rsid w:val="00876F98"/>
    <w:rsid w:val="008825BD"/>
    <w:rsid w:val="00890A2B"/>
    <w:rsid w:val="00896A34"/>
    <w:rsid w:val="00896E23"/>
    <w:rsid w:val="00897759"/>
    <w:rsid w:val="008A25F1"/>
    <w:rsid w:val="008A28B2"/>
    <w:rsid w:val="008A6A31"/>
    <w:rsid w:val="008B04BC"/>
    <w:rsid w:val="008B1742"/>
    <w:rsid w:val="008B2F50"/>
    <w:rsid w:val="008B320B"/>
    <w:rsid w:val="008B5738"/>
    <w:rsid w:val="008B6944"/>
    <w:rsid w:val="008C0D44"/>
    <w:rsid w:val="008C458F"/>
    <w:rsid w:val="008D12BA"/>
    <w:rsid w:val="008D2E99"/>
    <w:rsid w:val="008D4812"/>
    <w:rsid w:val="008D68B4"/>
    <w:rsid w:val="008E1E03"/>
    <w:rsid w:val="008E4029"/>
    <w:rsid w:val="008E4A27"/>
    <w:rsid w:val="008E76E8"/>
    <w:rsid w:val="008F0767"/>
    <w:rsid w:val="0090501E"/>
    <w:rsid w:val="00905BBD"/>
    <w:rsid w:val="00906285"/>
    <w:rsid w:val="0090674B"/>
    <w:rsid w:val="00906CD8"/>
    <w:rsid w:val="00910277"/>
    <w:rsid w:val="00910A3D"/>
    <w:rsid w:val="0091240E"/>
    <w:rsid w:val="009128FC"/>
    <w:rsid w:val="00914745"/>
    <w:rsid w:val="00917936"/>
    <w:rsid w:val="00941D5E"/>
    <w:rsid w:val="009437E6"/>
    <w:rsid w:val="009457E5"/>
    <w:rsid w:val="00945D45"/>
    <w:rsid w:val="009502B4"/>
    <w:rsid w:val="00951E70"/>
    <w:rsid w:val="00953E68"/>
    <w:rsid w:val="00954130"/>
    <w:rsid w:val="00960439"/>
    <w:rsid w:val="009616CB"/>
    <w:rsid w:val="0096365E"/>
    <w:rsid w:val="00965EAD"/>
    <w:rsid w:val="0096673D"/>
    <w:rsid w:val="00970DD8"/>
    <w:rsid w:val="009713DB"/>
    <w:rsid w:val="0098127F"/>
    <w:rsid w:val="00982261"/>
    <w:rsid w:val="0098398B"/>
    <w:rsid w:val="00987C3D"/>
    <w:rsid w:val="0099085E"/>
    <w:rsid w:val="009925DD"/>
    <w:rsid w:val="00992F6A"/>
    <w:rsid w:val="009960C4"/>
    <w:rsid w:val="009961B3"/>
    <w:rsid w:val="00996F5D"/>
    <w:rsid w:val="009A19D1"/>
    <w:rsid w:val="009A2454"/>
    <w:rsid w:val="009B06BE"/>
    <w:rsid w:val="009B1B2D"/>
    <w:rsid w:val="009B3263"/>
    <w:rsid w:val="009B3D5F"/>
    <w:rsid w:val="009B5B37"/>
    <w:rsid w:val="009B6A46"/>
    <w:rsid w:val="009C149B"/>
    <w:rsid w:val="009C6F68"/>
    <w:rsid w:val="009D35C1"/>
    <w:rsid w:val="009E2200"/>
    <w:rsid w:val="009E398B"/>
    <w:rsid w:val="009E4163"/>
    <w:rsid w:val="009E4490"/>
    <w:rsid w:val="009F336D"/>
    <w:rsid w:val="009F6329"/>
    <w:rsid w:val="009F6B9C"/>
    <w:rsid w:val="009F6FE8"/>
    <w:rsid w:val="009F7723"/>
    <w:rsid w:val="009F77B6"/>
    <w:rsid w:val="00A0217D"/>
    <w:rsid w:val="00A029CA"/>
    <w:rsid w:val="00A05582"/>
    <w:rsid w:val="00A10028"/>
    <w:rsid w:val="00A11CAF"/>
    <w:rsid w:val="00A24920"/>
    <w:rsid w:val="00A26B54"/>
    <w:rsid w:val="00A2730D"/>
    <w:rsid w:val="00A30FFE"/>
    <w:rsid w:val="00A35D36"/>
    <w:rsid w:val="00A41F4C"/>
    <w:rsid w:val="00A4374C"/>
    <w:rsid w:val="00A54AA5"/>
    <w:rsid w:val="00A56BE8"/>
    <w:rsid w:val="00A623DB"/>
    <w:rsid w:val="00A62A2C"/>
    <w:rsid w:val="00A62DB2"/>
    <w:rsid w:val="00A67C5E"/>
    <w:rsid w:val="00A718E2"/>
    <w:rsid w:val="00A728D1"/>
    <w:rsid w:val="00A73A4F"/>
    <w:rsid w:val="00A77F6B"/>
    <w:rsid w:val="00A819B6"/>
    <w:rsid w:val="00A83078"/>
    <w:rsid w:val="00A90DEF"/>
    <w:rsid w:val="00AA3D77"/>
    <w:rsid w:val="00AB171A"/>
    <w:rsid w:val="00AB1E83"/>
    <w:rsid w:val="00AC0D74"/>
    <w:rsid w:val="00AC1A7B"/>
    <w:rsid w:val="00AC2DA2"/>
    <w:rsid w:val="00AC3C9A"/>
    <w:rsid w:val="00AC4790"/>
    <w:rsid w:val="00AC59DC"/>
    <w:rsid w:val="00AD029D"/>
    <w:rsid w:val="00AD085F"/>
    <w:rsid w:val="00AD29FE"/>
    <w:rsid w:val="00AD3B6D"/>
    <w:rsid w:val="00AD7302"/>
    <w:rsid w:val="00AE313C"/>
    <w:rsid w:val="00AE4075"/>
    <w:rsid w:val="00AE4541"/>
    <w:rsid w:val="00AE5B52"/>
    <w:rsid w:val="00AE5F51"/>
    <w:rsid w:val="00AE7F44"/>
    <w:rsid w:val="00AF32FF"/>
    <w:rsid w:val="00AF3A98"/>
    <w:rsid w:val="00AF6580"/>
    <w:rsid w:val="00B03721"/>
    <w:rsid w:val="00B04A2C"/>
    <w:rsid w:val="00B04C27"/>
    <w:rsid w:val="00B10870"/>
    <w:rsid w:val="00B15390"/>
    <w:rsid w:val="00B203D3"/>
    <w:rsid w:val="00B23C7B"/>
    <w:rsid w:val="00B345AC"/>
    <w:rsid w:val="00B34DA9"/>
    <w:rsid w:val="00B40A59"/>
    <w:rsid w:val="00B425C7"/>
    <w:rsid w:val="00B45591"/>
    <w:rsid w:val="00B45FDE"/>
    <w:rsid w:val="00B470E7"/>
    <w:rsid w:val="00B5307D"/>
    <w:rsid w:val="00B536B7"/>
    <w:rsid w:val="00B55BF8"/>
    <w:rsid w:val="00B6196E"/>
    <w:rsid w:val="00B6209B"/>
    <w:rsid w:val="00B666C2"/>
    <w:rsid w:val="00B66C71"/>
    <w:rsid w:val="00B74CE0"/>
    <w:rsid w:val="00B75680"/>
    <w:rsid w:val="00B829E4"/>
    <w:rsid w:val="00B83057"/>
    <w:rsid w:val="00B84616"/>
    <w:rsid w:val="00B84725"/>
    <w:rsid w:val="00B858F7"/>
    <w:rsid w:val="00B85B94"/>
    <w:rsid w:val="00B91272"/>
    <w:rsid w:val="00B91A38"/>
    <w:rsid w:val="00BA1B90"/>
    <w:rsid w:val="00BA5FE0"/>
    <w:rsid w:val="00BB0184"/>
    <w:rsid w:val="00BB040A"/>
    <w:rsid w:val="00BB05C9"/>
    <w:rsid w:val="00BB0792"/>
    <w:rsid w:val="00BB69AA"/>
    <w:rsid w:val="00BB78B7"/>
    <w:rsid w:val="00BC3B79"/>
    <w:rsid w:val="00BD144E"/>
    <w:rsid w:val="00BD256A"/>
    <w:rsid w:val="00BE037B"/>
    <w:rsid w:val="00BE112D"/>
    <w:rsid w:val="00BE282E"/>
    <w:rsid w:val="00BE5FB0"/>
    <w:rsid w:val="00BF2C2F"/>
    <w:rsid w:val="00BF2F71"/>
    <w:rsid w:val="00BF388C"/>
    <w:rsid w:val="00BF76F0"/>
    <w:rsid w:val="00BF7883"/>
    <w:rsid w:val="00BF7C1B"/>
    <w:rsid w:val="00BF7F7D"/>
    <w:rsid w:val="00C068AD"/>
    <w:rsid w:val="00C120C1"/>
    <w:rsid w:val="00C20FBC"/>
    <w:rsid w:val="00C215E5"/>
    <w:rsid w:val="00C21D95"/>
    <w:rsid w:val="00C21E05"/>
    <w:rsid w:val="00C23AE1"/>
    <w:rsid w:val="00C2727F"/>
    <w:rsid w:val="00C3060A"/>
    <w:rsid w:val="00C32889"/>
    <w:rsid w:val="00C356A7"/>
    <w:rsid w:val="00C3604A"/>
    <w:rsid w:val="00C36908"/>
    <w:rsid w:val="00C41575"/>
    <w:rsid w:val="00C420BA"/>
    <w:rsid w:val="00C42700"/>
    <w:rsid w:val="00C42C36"/>
    <w:rsid w:val="00C45902"/>
    <w:rsid w:val="00C45F84"/>
    <w:rsid w:val="00C47C0F"/>
    <w:rsid w:val="00C47E8D"/>
    <w:rsid w:val="00C52E83"/>
    <w:rsid w:val="00C531E2"/>
    <w:rsid w:val="00C54563"/>
    <w:rsid w:val="00C54B68"/>
    <w:rsid w:val="00C71885"/>
    <w:rsid w:val="00C74A99"/>
    <w:rsid w:val="00C74E5D"/>
    <w:rsid w:val="00C7520D"/>
    <w:rsid w:val="00C834AA"/>
    <w:rsid w:val="00C87BBF"/>
    <w:rsid w:val="00C94534"/>
    <w:rsid w:val="00C9613E"/>
    <w:rsid w:val="00CA2C15"/>
    <w:rsid w:val="00CA33EA"/>
    <w:rsid w:val="00CA67A6"/>
    <w:rsid w:val="00CB04DA"/>
    <w:rsid w:val="00CB19DE"/>
    <w:rsid w:val="00CB20F7"/>
    <w:rsid w:val="00CB33D0"/>
    <w:rsid w:val="00CB41CC"/>
    <w:rsid w:val="00CB4ADA"/>
    <w:rsid w:val="00CC1688"/>
    <w:rsid w:val="00CC793E"/>
    <w:rsid w:val="00CD175F"/>
    <w:rsid w:val="00CD2F08"/>
    <w:rsid w:val="00CD597B"/>
    <w:rsid w:val="00CD6BC7"/>
    <w:rsid w:val="00CE2FB6"/>
    <w:rsid w:val="00CE33CC"/>
    <w:rsid w:val="00CE3ECB"/>
    <w:rsid w:val="00CE4BB8"/>
    <w:rsid w:val="00CF0127"/>
    <w:rsid w:val="00CF27F5"/>
    <w:rsid w:val="00CF2FC5"/>
    <w:rsid w:val="00CF4415"/>
    <w:rsid w:val="00CF4BC2"/>
    <w:rsid w:val="00CF71D1"/>
    <w:rsid w:val="00CF7701"/>
    <w:rsid w:val="00D034BE"/>
    <w:rsid w:val="00D07E24"/>
    <w:rsid w:val="00D11B5D"/>
    <w:rsid w:val="00D155DC"/>
    <w:rsid w:val="00D26C35"/>
    <w:rsid w:val="00D2717F"/>
    <w:rsid w:val="00D305EC"/>
    <w:rsid w:val="00D32438"/>
    <w:rsid w:val="00D346AB"/>
    <w:rsid w:val="00D370D6"/>
    <w:rsid w:val="00D42ACA"/>
    <w:rsid w:val="00D44838"/>
    <w:rsid w:val="00D47F8A"/>
    <w:rsid w:val="00D50F30"/>
    <w:rsid w:val="00D5151B"/>
    <w:rsid w:val="00D515E0"/>
    <w:rsid w:val="00D52203"/>
    <w:rsid w:val="00D54666"/>
    <w:rsid w:val="00D616FD"/>
    <w:rsid w:val="00D64E69"/>
    <w:rsid w:val="00D7415F"/>
    <w:rsid w:val="00D86BFC"/>
    <w:rsid w:val="00D878E0"/>
    <w:rsid w:val="00D91F3A"/>
    <w:rsid w:val="00D9464E"/>
    <w:rsid w:val="00D96971"/>
    <w:rsid w:val="00DA1413"/>
    <w:rsid w:val="00DA16E7"/>
    <w:rsid w:val="00DA1A21"/>
    <w:rsid w:val="00DA4A5D"/>
    <w:rsid w:val="00DA562E"/>
    <w:rsid w:val="00DA661D"/>
    <w:rsid w:val="00DA7807"/>
    <w:rsid w:val="00DB759F"/>
    <w:rsid w:val="00DC7FA7"/>
    <w:rsid w:val="00DD0158"/>
    <w:rsid w:val="00DD5330"/>
    <w:rsid w:val="00DE4F34"/>
    <w:rsid w:val="00DE6365"/>
    <w:rsid w:val="00DF0F3F"/>
    <w:rsid w:val="00DF376F"/>
    <w:rsid w:val="00DF4FC8"/>
    <w:rsid w:val="00E20990"/>
    <w:rsid w:val="00E235E5"/>
    <w:rsid w:val="00E345B7"/>
    <w:rsid w:val="00E42703"/>
    <w:rsid w:val="00E45ACE"/>
    <w:rsid w:val="00E47E4B"/>
    <w:rsid w:val="00E50D4A"/>
    <w:rsid w:val="00E61E39"/>
    <w:rsid w:val="00E62A31"/>
    <w:rsid w:val="00E63FA5"/>
    <w:rsid w:val="00E65327"/>
    <w:rsid w:val="00E70A3A"/>
    <w:rsid w:val="00E70BE0"/>
    <w:rsid w:val="00E70C40"/>
    <w:rsid w:val="00E70F4A"/>
    <w:rsid w:val="00E71D78"/>
    <w:rsid w:val="00E7621E"/>
    <w:rsid w:val="00E82A9C"/>
    <w:rsid w:val="00E866BE"/>
    <w:rsid w:val="00E904A8"/>
    <w:rsid w:val="00E92012"/>
    <w:rsid w:val="00E92E54"/>
    <w:rsid w:val="00EA58E0"/>
    <w:rsid w:val="00EA6585"/>
    <w:rsid w:val="00EA7F74"/>
    <w:rsid w:val="00EB14EC"/>
    <w:rsid w:val="00EB2028"/>
    <w:rsid w:val="00EB7D38"/>
    <w:rsid w:val="00EC1F76"/>
    <w:rsid w:val="00EE07F6"/>
    <w:rsid w:val="00EE335F"/>
    <w:rsid w:val="00EE4F88"/>
    <w:rsid w:val="00EE7D83"/>
    <w:rsid w:val="00EF4572"/>
    <w:rsid w:val="00EF6D68"/>
    <w:rsid w:val="00F02866"/>
    <w:rsid w:val="00F07B0D"/>
    <w:rsid w:val="00F104FF"/>
    <w:rsid w:val="00F12E8F"/>
    <w:rsid w:val="00F1671F"/>
    <w:rsid w:val="00F221D1"/>
    <w:rsid w:val="00F2221A"/>
    <w:rsid w:val="00F2442A"/>
    <w:rsid w:val="00F249AF"/>
    <w:rsid w:val="00F271C0"/>
    <w:rsid w:val="00F33E29"/>
    <w:rsid w:val="00F34FC9"/>
    <w:rsid w:val="00F366C0"/>
    <w:rsid w:val="00F37C4E"/>
    <w:rsid w:val="00F40711"/>
    <w:rsid w:val="00F427CE"/>
    <w:rsid w:val="00F46222"/>
    <w:rsid w:val="00F510DA"/>
    <w:rsid w:val="00F62FBE"/>
    <w:rsid w:val="00F64264"/>
    <w:rsid w:val="00F642D8"/>
    <w:rsid w:val="00F72BB9"/>
    <w:rsid w:val="00F75124"/>
    <w:rsid w:val="00F75736"/>
    <w:rsid w:val="00F758D9"/>
    <w:rsid w:val="00F809D9"/>
    <w:rsid w:val="00F81328"/>
    <w:rsid w:val="00F838D3"/>
    <w:rsid w:val="00F87E03"/>
    <w:rsid w:val="00F94E68"/>
    <w:rsid w:val="00F96983"/>
    <w:rsid w:val="00FA2CD4"/>
    <w:rsid w:val="00FA614C"/>
    <w:rsid w:val="00FA64E4"/>
    <w:rsid w:val="00FA6C55"/>
    <w:rsid w:val="00FB409E"/>
    <w:rsid w:val="00FB6132"/>
    <w:rsid w:val="00FB7992"/>
    <w:rsid w:val="00FC279C"/>
    <w:rsid w:val="00FC2A7B"/>
    <w:rsid w:val="00FC64C4"/>
    <w:rsid w:val="00FD16E0"/>
    <w:rsid w:val="00FD2D54"/>
    <w:rsid w:val="00FD50AB"/>
    <w:rsid w:val="00FE08F9"/>
    <w:rsid w:val="00FE3709"/>
    <w:rsid w:val="00FE525E"/>
    <w:rsid w:val="00FF5033"/>
    <w:rsid w:val="00FF560E"/>
    <w:rsid w:val="00FF5BD6"/>
    <w:rsid w:val="00FF72A6"/>
    <w:rsid w:val="00FF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B2A9D9"/>
  <w15:chartTrackingRefBased/>
  <w15:docId w15:val="{2C4F27D3-7631-D54C-9D16-7E0338873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D51"/>
    <w:pPr>
      <w:widowControl w:val="0"/>
      <w:ind w:firstLineChars="200" w:firstLine="200"/>
      <w:jc w:val="both"/>
    </w:pPr>
    <w:rPr>
      <w:rFonts w:ascii="宋体" w:eastAsia="宋体" w:hAnsi="宋体" w:cs="Cambria"/>
      <w:color w:val="404040" w:themeColor="text1" w:themeTint="BF"/>
      <w:sz w:val="24"/>
    </w:rPr>
  </w:style>
  <w:style w:type="paragraph" w:styleId="17">
    <w:name w:val="heading 1"/>
    <w:aliases w:val="章"/>
    <w:basedOn w:val="a"/>
    <w:next w:val="a"/>
    <w:link w:val="18"/>
    <w:uiPriority w:val="9"/>
    <w:qFormat/>
    <w:rsid w:val="00E235E5"/>
    <w:pPr>
      <w:pBdr>
        <w:bottom w:val="single" w:sz="8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0">
    <w:name w:val="heading 2"/>
    <w:aliases w:val="节"/>
    <w:basedOn w:val="a"/>
    <w:next w:val="a"/>
    <w:link w:val="21"/>
    <w:uiPriority w:val="9"/>
    <w:unhideWhenUsed/>
    <w:qFormat/>
    <w:rsid w:val="00E235E5"/>
    <w:pPr>
      <w:keepLines/>
      <w:pBdr>
        <w:bottom w:val="single" w:sz="6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1"/>
    </w:pPr>
    <w:rPr>
      <w:rFonts w:cs="Times New Roman (标题 CS)"/>
      <w:b/>
      <w:bCs/>
      <w:sz w:val="30"/>
      <w:szCs w:val="32"/>
    </w:rPr>
  </w:style>
  <w:style w:type="paragraph" w:styleId="30">
    <w:name w:val="heading 3"/>
    <w:aliases w:val="小节"/>
    <w:basedOn w:val="a"/>
    <w:next w:val="a"/>
    <w:link w:val="31"/>
    <w:uiPriority w:val="9"/>
    <w:unhideWhenUsed/>
    <w:qFormat/>
    <w:rsid w:val="006D2E06"/>
    <w:pPr>
      <w:spacing w:beforeLines="50" w:before="50" w:afterLines="50" w:after="50" w:line="180" w:lineRule="auto"/>
      <w:ind w:firstLineChars="0" w:firstLine="0"/>
      <w:outlineLvl w:val="2"/>
    </w:pPr>
    <w:rPr>
      <w:b/>
      <w:bCs/>
      <w:sz w:val="28"/>
      <w:szCs w:val="32"/>
    </w:rPr>
  </w:style>
  <w:style w:type="paragraph" w:styleId="40">
    <w:name w:val="heading 4"/>
    <w:aliases w:val="条"/>
    <w:basedOn w:val="a"/>
    <w:next w:val="a"/>
    <w:link w:val="41"/>
    <w:uiPriority w:val="9"/>
    <w:unhideWhenUsed/>
    <w:qFormat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3"/>
    </w:pPr>
    <w:rPr>
      <w:rFonts w:cs="Times New Roman (标题 CS)"/>
      <w:b/>
      <w:bCs/>
      <w:szCs w:val="28"/>
    </w:rPr>
  </w:style>
  <w:style w:type="paragraph" w:styleId="50">
    <w:name w:val="heading 5"/>
    <w:aliases w:val="款"/>
    <w:basedOn w:val="a"/>
    <w:next w:val="a"/>
    <w:link w:val="5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4"/>
    </w:pPr>
    <w:rPr>
      <w:bCs/>
      <w:szCs w:val="28"/>
    </w:rPr>
  </w:style>
  <w:style w:type="paragraph" w:styleId="60">
    <w:name w:val="heading 6"/>
    <w:aliases w:val="项"/>
    <w:basedOn w:val="a"/>
    <w:next w:val="a"/>
    <w:link w:val="6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5"/>
    </w:pPr>
    <w:rPr>
      <w:rFonts w:cs="Times New Roman (标题 CS)"/>
      <w:b/>
      <w:bCs/>
    </w:rPr>
  </w:style>
  <w:style w:type="paragraph" w:styleId="70">
    <w:name w:val="heading 7"/>
    <w:aliases w:val="列项1"/>
    <w:basedOn w:val="a"/>
    <w:next w:val="a"/>
    <w:link w:val="71"/>
    <w:uiPriority w:val="9"/>
    <w:unhideWhenUsed/>
    <w:rsid w:val="006D2E06"/>
    <w:pPr>
      <w:keepNext/>
      <w:keepLines/>
      <w:spacing w:line="180" w:lineRule="auto"/>
      <w:ind w:firstLineChars="0" w:firstLine="0"/>
      <w:outlineLvl w:val="6"/>
    </w:pPr>
    <w:rPr>
      <w:bCs/>
    </w:rPr>
  </w:style>
  <w:style w:type="paragraph" w:styleId="80">
    <w:name w:val="heading 8"/>
    <w:aliases w:val="列项2"/>
    <w:basedOn w:val="a"/>
    <w:next w:val="a"/>
    <w:link w:val="81"/>
    <w:uiPriority w:val="9"/>
    <w:unhideWhenUsed/>
    <w:rsid w:val="006D2E06"/>
    <w:pPr>
      <w:keepNext/>
      <w:keepLines/>
      <w:spacing w:line="180" w:lineRule="auto"/>
      <w:ind w:firstLineChars="0" w:firstLine="0"/>
      <w:outlineLvl w:val="7"/>
    </w:pPr>
    <w:rPr>
      <w:rFonts w:cs="Times New Roman (标题 CS)"/>
    </w:rPr>
  </w:style>
  <w:style w:type="paragraph" w:styleId="90">
    <w:name w:val="heading 9"/>
    <w:aliases w:val="列项3"/>
    <w:basedOn w:val="a"/>
    <w:next w:val="a"/>
    <w:link w:val="91"/>
    <w:uiPriority w:val="9"/>
    <w:unhideWhenUsed/>
    <w:rsid w:val="006D2E06"/>
    <w:pPr>
      <w:keepNext/>
      <w:keepLines/>
      <w:spacing w:line="180" w:lineRule="auto"/>
      <w:ind w:firstLineChars="0" w:firstLine="0"/>
      <w:outlineLvl w:val="8"/>
    </w:pPr>
    <w:rPr>
      <w:rFonts w:cs="Times New Roman (标题 CS)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8">
    <w:name w:val="标题 1 字符"/>
    <w:aliases w:val="章 字符"/>
    <w:basedOn w:val="a0"/>
    <w:link w:val="17"/>
    <w:uiPriority w:val="9"/>
    <w:rsid w:val="00E235E5"/>
    <w:rPr>
      <w:rFonts w:ascii="宋体" w:eastAsia="宋体" w:hAnsi="宋体" w:cs="Cambria"/>
      <w:b/>
      <w:bCs/>
      <w:color w:val="404040" w:themeColor="text1" w:themeTint="BF"/>
      <w:kern w:val="44"/>
      <w:sz w:val="44"/>
      <w:szCs w:val="44"/>
    </w:rPr>
  </w:style>
  <w:style w:type="character" w:customStyle="1" w:styleId="21">
    <w:name w:val="标题 2 字符"/>
    <w:aliases w:val="节 字符"/>
    <w:basedOn w:val="a0"/>
    <w:link w:val="20"/>
    <w:uiPriority w:val="9"/>
    <w:rsid w:val="00E235E5"/>
    <w:rPr>
      <w:rFonts w:ascii="宋体" w:eastAsia="宋体" w:hAnsi="宋体" w:cs="Times New Roman (标题 CS)"/>
      <w:b/>
      <w:bCs/>
      <w:color w:val="404040" w:themeColor="text1" w:themeTint="BF"/>
      <w:sz w:val="30"/>
      <w:szCs w:val="32"/>
    </w:rPr>
  </w:style>
  <w:style w:type="character" w:customStyle="1" w:styleId="31">
    <w:name w:val="标题 3 字符"/>
    <w:aliases w:val="小节 字符"/>
    <w:basedOn w:val="a0"/>
    <w:link w:val="30"/>
    <w:uiPriority w:val="9"/>
    <w:rsid w:val="006D2E06"/>
    <w:rPr>
      <w:rFonts w:ascii="宋体" w:eastAsia="宋体" w:hAnsi="宋体" w:cs="Cambria"/>
      <w:b/>
      <w:bCs/>
      <w:color w:val="404040" w:themeColor="text1" w:themeTint="BF"/>
      <w:sz w:val="28"/>
      <w:szCs w:val="32"/>
    </w:rPr>
  </w:style>
  <w:style w:type="character" w:customStyle="1" w:styleId="41">
    <w:name w:val="标题 4 字符"/>
    <w:aliases w:val="条 字符"/>
    <w:basedOn w:val="a0"/>
    <w:link w:val="4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  <w:szCs w:val="28"/>
    </w:rPr>
  </w:style>
  <w:style w:type="character" w:customStyle="1" w:styleId="51">
    <w:name w:val="标题 5 字符"/>
    <w:aliases w:val="款 字符"/>
    <w:basedOn w:val="a0"/>
    <w:link w:val="50"/>
    <w:uiPriority w:val="9"/>
    <w:rsid w:val="006D2E06"/>
    <w:rPr>
      <w:rFonts w:ascii="宋体" w:eastAsia="宋体" w:hAnsi="宋体" w:cs="Cambria"/>
      <w:bCs/>
      <w:color w:val="404040" w:themeColor="text1" w:themeTint="BF"/>
      <w:szCs w:val="28"/>
    </w:rPr>
  </w:style>
  <w:style w:type="character" w:customStyle="1" w:styleId="61">
    <w:name w:val="标题 6 字符"/>
    <w:aliases w:val="项 字符"/>
    <w:basedOn w:val="a0"/>
    <w:link w:val="6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</w:rPr>
  </w:style>
  <w:style w:type="character" w:customStyle="1" w:styleId="71">
    <w:name w:val="标题 7 字符"/>
    <w:aliases w:val="列项1 字符"/>
    <w:basedOn w:val="a0"/>
    <w:link w:val="70"/>
    <w:uiPriority w:val="9"/>
    <w:rsid w:val="006D2E06"/>
    <w:rPr>
      <w:rFonts w:ascii="宋体" w:eastAsia="宋体" w:hAnsi="宋体" w:cs="Cambria"/>
      <w:bCs/>
      <w:color w:val="404040" w:themeColor="text1" w:themeTint="BF"/>
    </w:rPr>
  </w:style>
  <w:style w:type="character" w:customStyle="1" w:styleId="81">
    <w:name w:val="标题 8 字符"/>
    <w:aliases w:val="列项2 字符"/>
    <w:basedOn w:val="a0"/>
    <w:link w:val="80"/>
    <w:uiPriority w:val="9"/>
    <w:rsid w:val="006D2E06"/>
    <w:rPr>
      <w:rFonts w:ascii="宋体" w:eastAsia="宋体" w:hAnsi="宋体" w:cs="Times New Roman (标题 CS)"/>
      <w:color w:val="404040" w:themeColor="text1" w:themeTint="BF"/>
    </w:rPr>
  </w:style>
  <w:style w:type="character" w:customStyle="1" w:styleId="91">
    <w:name w:val="标题 9 字符"/>
    <w:aliases w:val="列项3 字符"/>
    <w:basedOn w:val="a0"/>
    <w:link w:val="90"/>
    <w:uiPriority w:val="9"/>
    <w:rsid w:val="006D2E06"/>
    <w:rPr>
      <w:rFonts w:ascii="宋体" w:eastAsia="宋体" w:hAnsi="宋体" w:cs="Times New Roman (标题 CS)"/>
      <w:color w:val="404040" w:themeColor="text1" w:themeTint="BF"/>
      <w:szCs w:val="21"/>
    </w:rPr>
  </w:style>
  <w:style w:type="numbering" w:customStyle="1" w:styleId="1">
    <w:name w:val="当前列表1"/>
    <w:uiPriority w:val="99"/>
    <w:rsid w:val="0017225D"/>
    <w:pPr>
      <w:numPr>
        <w:numId w:val="2"/>
      </w:numPr>
    </w:pPr>
  </w:style>
  <w:style w:type="numbering" w:customStyle="1" w:styleId="2">
    <w:name w:val="当前列表2"/>
    <w:uiPriority w:val="99"/>
    <w:rsid w:val="006C342C"/>
    <w:pPr>
      <w:numPr>
        <w:numId w:val="3"/>
      </w:numPr>
    </w:pPr>
  </w:style>
  <w:style w:type="numbering" w:customStyle="1" w:styleId="3">
    <w:name w:val="当前列表3"/>
    <w:uiPriority w:val="99"/>
    <w:rsid w:val="002C630D"/>
    <w:pPr>
      <w:numPr>
        <w:numId w:val="5"/>
      </w:numPr>
    </w:pPr>
  </w:style>
  <w:style w:type="numbering" w:customStyle="1" w:styleId="4">
    <w:name w:val="当前列表4"/>
    <w:uiPriority w:val="99"/>
    <w:rsid w:val="002C630D"/>
    <w:pPr>
      <w:numPr>
        <w:numId w:val="6"/>
      </w:numPr>
    </w:pPr>
  </w:style>
  <w:style w:type="numbering" w:customStyle="1" w:styleId="5">
    <w:name w:val="当前列表5"/>
    <w:uiPriority w:val="99"/>
    <w:rsid w:val="00FD16E0"/>
    <w:pPr>
      <w:numPr>
        <w:numId w:val="7"/>
      </w:numPr>
    </w:pPr>
  </w:style>
  <w:style w:type="numbering" w:customStyle="1" w:styleId="6">
    <w:name w:val="当前列表6"/>
    <w:uiPriority w:val="99"/>
    <w:rsid w:val="00BE112D"/>
    <w:pPr>
      <w:numPr>
        <w:numId w:val="8"/>
      </w:numPr>
    </w:pPr>
  </w:style>
  <w:style w:type="numbering" w:customStyle="1" w:styleId="7">
    <w:name w:val="当前列表7"/>
    <w:uiPriority w:val="99"/>
    <w:rsid w:val="00BE112D"/>
    <w:pPr>
      <w:numPr>
        <w:numId w:val="9"/>
      </w:numPr>
    </w:pPr>
  </w:style>
  <w:style w:type="paragraph" w:styleId="a3">
    <w:name w:val="Title"/>
    <w:basedOn w:val="a"/>
    <w:next w:val="a"/>
    <w:link w:val="a4"/>
    <w:uiPriority w:val="10"/>
    <w:rsid w:val="002E7E92"/>
    <w:pPr>
      <w:spacing w:afterLines="50" w:after="50"/>
      <w:ind w:firstLineChars="0" w:firstLine="0"/>
      <w:jc w:val="center"/>
    </w:pPr>
    <w:rPr>
      <w:rFonts w:cs="Times New Roman (标题 CS)"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2E7E92"/>
    <w:rPr>
      <w:rFonts w:ascii="Times New Roman" w:eastAsia="宋体" w:hAnsi="Times New Roman" w:cs="Times New Roman (标题 CS)"/>
      <w:bCs/>
      <w:sz w:val="44"/>
      <w:szCs w:val="32"/>
    </w:rPr>
  </w:style>
  <w:style w:type="paragraph" w:styleId="a5">
    <w:name w:val="header"/>
    <w:basedOn w:val="a"/>
    <w:link w:val="a6"/>
    <w:uiPriority w:val="99"/>
    <w:unhideWhenUsed/>
    <w:rsid w:val="004A636E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A636E"/>
    <w:rPr>
      <w:rFonts w:ascii="Times New Roman" w:eastAsia="宋体" w:hAnsi="Times New Roman" w:cs="Times New Roman (正文 CS 字体)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64069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64069"/>
    <w:rPr>
      <w:rFonts w:ascii="Times New Roman" w:eastAsia="宋体" w:hAnsi="Times New Roman" w:cs="Times New Roman (正文 CS 字体)"/>
      <w:sz w:val="18"/>
      <w:szCs w:val="18"/>
    </w:rPr>
  </w:style>
  <w:style w:type="numbering" w:customStyle="1" w:styleId="8">
    <w:name w:val="当前列表8"/>
    <w:uiPriority w:val="99"/>
    <w:rsid w:val="001A3509"/>
    <w:pPr>
      <w:numPr>
        <w:numId w:val="10"/>
      </w:numPr>
    </w:pPr>
  </w:style>
  <w:style w:type="numbering" w:customStyle="1" w:styleId="9">
    <w:name w:val="当前列表9"/>
    <w:uiPriority w:val="99"/>
    <w:rsid w:val="001A3509"/>
    <w:pPr>
      <w:numPr>
        <w:numId w:val="11"/>
      </w:numPr>
    </w:pPr>
  </w:style>
  <w:style w:type="numbering" w:customStyle="1" w:styleId="10">
    <w:name w:val="当前列表10"/>
    <w:uiPriority w:val="99"/>
    <w:rsid w:val="001A3509"/>
    <w:pPr>
      <w:numPr>
        <w:numId w:val="12"/>
      </w:numPr>
    </w:pPr>
  </w:style>
  <w:style w:type="numbering" w:customStyle="1" w:styleId="11">
    <w:name w:val="当前列表11"/>
    <w:uiPriority w:val="99"/>
    <w:rsid w:val="001A3509"/>
    <w:pPr>
      <w:numPr>
        <w:numId w:val="13"/>
      </w:numPr>
    </w:pPr>
  </w:style>
  <w:style w:type="numbering" w:customStyle="1" w:styleId="12">
    <w:name w:val="当前列表12"/>
    <w:uiPriority w:val="99"/>
    <w:rsid w:val="001A3509"/>
    <w:pPr>
      <w:numPr>
        <w:numId w:val="14"/>
      </w:numPr>
    </w:pPr>
  </w:style>
  <w:style w:type="numbering" w:customStyle="1" w:styleId="13">
    <w:name w:val="当前列表13"/>
    <w:uiPriority w:val="99"/>
    <w:rsid w:val="001A3509"/>
    <w:pPr>
      <w:numPr>
        <w:numId w:val="15"/>
      </w:numPr>
    </w:pPr>
  </w:style>
  <w:style w:type="numbering" w:customStyle="1" w:styleId="14">
    <w:name w:val="当前列表14"/>
    <w:uiPriority w:val="99"/>
    <w:rsid w:val="008C458F"/>
    <w:pPr>
      <w:numPr>
        <w:numId w:val="16"/>
      </w:numPr>
    </w:pPr>
  </w:style>
  <w:style w:type="numbering" w:customStyle="1" w:styleId="15">
    <w:name w:val="当前列表15"/>
    <w:uiPriority w:val="99"/>
    <w:rsid w:val="008C458F"/>
    <w:pPr>
      <w:numPr>
        <w:numId w:val="17"/>
      </w:numPr>
    </w:pPr>
  </w:style>
  <w:style w:type="numbering" w:customStyle="1" w:styleId="16">
    <w:name w:val="当前列表16"/>
    <w:uiPriority w:val="99"/>
    <w:rsid w:val="008C458F"/>
    <w:pPr>
      <w:numPr>
        <w:numId w:val="18"/>
      </w:numPr>
    </w:pPr>
  </w:style>
  <w:style w:type="paragraph" w:styleId="a9">
    <w:name w:val="Subtitle"/>
    <w:basedOn w:val="a"/>
    <w:next w:val="a"/>
    <w:link w:val="aa"/>
    <w:uiPriority w:val="11"/>
    <w:rsid w:val="00CF7701"/>
    <w:pPr>
      <w:spacing w:afterLines="50" w:after="50"/>
      <w:ind w:firstLineChars="0" w:firstLine="0"/>
      <w:jc w:val="center"/>
    </w:pPr>
    <w:rPr>
      <w:bCs/>
      <w:kern w:val="28"/>
      <w:sz w:val="28"/>
      <w:szCs w:val="32"/>
    </w:rPr>
  </w:style>
  <w:style w:type="character" w:customStyle="1" w:styleId="aa">
    <w:name w:val="副标题 字符"/>
    <w:basedOn w:val="a0"/>
    <w:link w:val="a9"/>
    <w:uiPriority w:val="11"/>
    <w:rsid w:val="00CF7701"/>
    <w:rPr>
      <w:rFonts w:ascii="Times New Roman" w:eastAsia="宋体" w:hAnsi="Times New Roman" w:cs="Times New Roman (正文 CS 字体)"/>
      <w:bCs/>
      <w:kern w:val="28"/>
      <w:sz w:val="28"/>
      <w:szCs w:val="32"/>
    </w:rPr>
  </w:style>
  <w:style w:type="paragraph" w:customStyle="1" w:styleId="ab">
    <w:name w:val="表格文本(紧凑)"/>
    <w:basedOn w:val="a"/>
    <w:rsid w:val="006F052F"/>
    <w:pPr>
      <w:ind w:firstLineChars="0" w:firstLine="0"/>
    </w:pPr>
  </w:style>
  <w:style w:type="table" w:styleId="ac">
    <w:name w:val="Table Grid"/>
    <w:aliases w:val="HSDT-SHEET-V1"/>
    <w:basedOn w:val="a1"/>
    <w:uiPriority w:val="39"/>
    <w:rsid w:val="00B55BF8"/>
    <w:rPr>
      <w:rFonts w:ascii="SF Mono" w:eastAsia="黑体" w:hAnsi="SF Mono" w:cs="Times New Roman (正文 CS 字体)"/>
      <w:color w:val="000000" w:themeColor="text1"/>
      <w:kern w:val="0"/>
      <w:sz w:val="24"/>
      <w:szCs w:val="2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left w:w="28" w:type="dxa"/>
        <w:right w:w="28" w:type="dxa"/>
      </w:tblCellMar>
    </w:tblPr>
  </w:style>
  <w:style w:type="paragraph" w:customStyle="1" w:styleId="ad">
    <w:name w:val="落款"/>
    <w:basedOn w:val="a"/>
    <w:rsid w:val="00AD029D"/>
    <w:pPr>
      <w:ind w:firstLineChars="0" w:firstLine="0"/>
      <w:jc w:val="right"/>
    </w:pPr>
    <w:rPr>
      <w:rFonts w:eastAsia="楷体"/>
    </w:rPr>
  </w:style>
  <w:style w:type="paragraph" w:styleId="ae">
    <w:name w:val="footnote text"/>
    <w:basedOn w:val="a"/>
    <w:link w:val="af"/>
    <w:uiPriority w:val="99"/>
    <w:unhideWhenUsed/>
    <w:rsid w:val="00F75124"/>
    <w:pPr>
      <w:snapToGrid w:val="0"/>
      <w:ind w:firstLineChars="0" w:firstLine="0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rsid w:val="00F75124"/>
    <w:rPr>
      <w:rFonts w:ascii="Times New Roman" w:eastAsia="宋体" w:hAnsi="Times New Roman" w:cs="Times New Roman (正文 CS 字体)"/>
      <w:sz w:val="18"/>
      <w:szCs w:val="18"/>
    </w:rPr>
  </w:style>
  <w:style w:type="character" w:styleId="af0">
    <w:name w:val="footnote reference"/>
    <w:basedOn w:val="a0"/>
    <w:uiPriority w:val="99"/>
    <w:unhideWhenUsed/>
    <w:rsid w:val="00DA1A21"/>
    <w:rPr>
      <w:vertAlign w:val="superscript"/>
    </w:rPr>
  </w:style>
  <w:style w:type="character" w:styleId="af1">
    <w:name w:val="Hyperlink"/>
    <w:basedOn w:val="a0"/>
    <w:uiPriority w:val="99"/>
    <w:unhideWhenUsed/>
    <w:rsid w:val="00BF76F0"/>
    <w:rPr>
      <w:rFonts w:ascii="Times New Roman" w:eastAsia="宋体" w:hAnsi="Times New Roman"/>
      <w:color w:val="auto"/>
      <w:u w:val="single"/>
    </w:rPr>
  </w:style>
  <w:style w:type="character" w:styleId="af2">
    <w:name w:val="Unresolved Mention"/>
    <w:basedOn w:val="a0"/>
    <w:uiPriority w:val="99"/>
    <w:semiHidden/>
    <w:unhideWhenUsed/>
    <w:rsid w:val="00BF76F0"/>
    <w:rPr>
      <w:color w:val="605E5C"/>
      <w:shd w:val="clear" w:color="auto" w:fill="E1DFDD"/>
    </w:rPr>
  </w:style>
  <w:style w:type="character" w:styleId="af3">
    <w:name w:val="FollowedHyperlink"/>
    <w:basedOn w:val="af1"/>
    <w:uiPriority w:val="99"/>
    <w:semiHidden/>
    <w:unhideWhenUsed/>
    <w:rsid w:val="00BF76F0"/>
    <w:rPr>
      <w:rFonts w:ascii="Times New Roman" w:eastAsia="宋体" w:hAnsi="Times New Roman"/>
      <w:color w:val="auto"/>
      <w:u w:val="single"/>
    </w:rPr>
  </w:style>
  <w:style w:type="paragraph" w:styleId="af4">
    <w:name w:val="List Paragraph"/>
    <w:basedOn w:val="a"/>
    <w:uiPriority w:val="34"/>
    <w:rsid w:val="00FA64E4"/>
    <w:pPr>
      <w:ind w:firstLine="420"/>
    </w:pPr>
  </w:style>
  <w:style w:type="character" w:styleId="af5">
    <w:name w:val="Emphasis"/>
    <w:aliases w:val="黑体"/>
    <w:basedOn w:val="a0"/>
    <w:uiPriority w:val="20"/>
    <w:rsid w:val="00F642D8"/>
    <w:rPr>
      <w:rFonts w:ascii="Cambria" w:eastAsia="黑体" w:hAnsi="Cambria" w:cs="Cambria"/>
      <w:b w:val="0"/>
      <w:i w:val="0"/>
      <w:caps w:val="0"/>
      <w:smallCaps w:val="0"/>
      <w:strike w:val="0"/>
      <w:dstrike w:val="0"/>
      <w:vanish w:val="0"/>
      <w:sz w:val="24"/>
      <w:vertAlign w:val="baseline"/>
    </w:rPr>
  </w:style>
  <w:style w:type="paragraph" w:styleId="TOC1">
    <w:name w:val="toc 1"/>
    <w:basedOn w:val="a"/>
    <w:next w:val="a"/>
    <w:autoRedefine/>
    <w:uiPriority w:val="39"/>
    <w:unhideWhenUsed/>
    <w:rsid w:val="00AD29FE"/>
    <w:pPr>
      <w:ind w:firstLineChars="0" w:firstLine="0"/>
    </w:pPr>
    <w:rPr>
      <w:rFonts w:eastAsia="黑体"/>
    </w:rPr>
  </w:style>
  <w:style w:type="paragraph" w:styleId="TOC2">
    <w:name w:val="toc 2"/>
    <w:basedOn w:val="a"/>
    <w:next w:val="a"/>
    <w:autoRedefine/>
    <w:uiPriority w:val="39"/>
    <w:unhideWhenUsed/>
    <w:rsid w:val="00AD29FE"/>
    <w:pPr>
      <w:ind w:leftChars="200" w:left="200" w:firstLineChars="0" w:firstLine="0"/>
    </w:pPr>
  </w:style>
  <w:style w:type="paragraph" w:customStyle="1" w:styleId="af6">
    <w:name w:val="正文(绝对居中)"/>
    <w:basedOn w:val="a"/>
    <w:rsid w:val="006F2E00"/>
    <w:pPr>
      <w:ind w:firstLineChars="0" w:firstLine="0"/>
      <w:jc w:val="center"/>
    </w:pPr>
  </w:style>
  <w:style w:type="paragraph" w:customStyle="1" w:styleId="af7">
    <w:name w:val="正文(无缩进)"/>
    <w:basedOn w:val="a"/>
    <w:rsid w:val="00A83078"/>
    <w:pPr>
      <w:ind w:firstLineChars="0" w:firstLine="0"/>
    </w:pPr>
  </w:style>
  <w:style w:type="paragraph" w:customStyle="1" w:styleId="PreviousVersion">
    <w:name w:val="PreviousVersion"/>
    <w:basedOn w:val="a"/>
    <w:rsid w:val="00124AD5"/>
    <w:pPr>
      <w:spacing w:line="240" w:lineRule="exact"/>
      <w:ind w:leftChars="-44" w:left="-106" w:rightChars="-45" w:right="-108" w:firstLineChars="0" w:firstLine="0"/>
    </w:pPr>
    <w:rPr>
      <w:kern w:val="0"/>
      <w:szCs w:val="16"/>
      <w14:ligatures w14:val="none"/>
    </w:rPr>
  </w:style>
  <w:style w:type="paragraph" w:customStyle="1" w:styleId="af8">
    <w:name w:val="表格文本(常规)"/>
    <w:basedOn w:val="a"/>
    <w:rsid w:val="00A718E2"/>
    <w:pPr>
      <w:ind w:firstLineChars="0" w:firstLine="0"/>
    </w:pPr>
    <w:rPr>
      <w:kern w:val="0"/>
      <w:szCs w:val="20"/>
      <w14:ligatures w14:val="none"/>
    </w:rPr>
  </w:style>
  <w:style w:type="character" w:styleId="af9">
    <w:name w:val="Intense Emphasis"/>
    <w:basedOn w:val="a0"/>
    <w:uiPriority w:val="21"/>
    <w:rsid w:val="00F642D8"/>
    <w:rPr>
      <w:rFonts w:ascii="Cambria" w:eastAsia="楷体_GB2312" w:hAnsi="Cambria" w:cs="Cambria"/>
      <w:b/>
      <w:bCs/>
      <w:i w:val="0"/>
      <w:iCs w:val="0"/>
      <w:color w:val="auto"/>
      <w:sz w:val="24"/>
    </w:rPr>
  </w:style>
  <w:style w:type="character" w:styleId="afa">
    <w:name w:val="Subtle Emphasis"/>
    <w:aliases w:val="楷体"/>
    <w:basedOn w:val="a0"/>
    <w:uiPriority w:val="19"/>
    <w:rsid w:val="00F642D8"/>
    <w:rPr>
      <w:rFonts w:ascii="Cambria" w:eastAsia="楷体" w:hAnsi="Cambria" w:cs="Cambria"/>
    </w:rPr>
  </w:style>
  <w:style w:type="character" w:styleId="afb">
    <w:name w:val="Strong"/>
    <w:basedOn w:val="a0"/>
    <w:uiPriority w:val="22"/>
    <w:rsid w:val="00F46222"/>
    <w:rPr>
      <w:rFonts w:ascii="Times New Roman" w:eastAsia="黑体" w:hAnsi="Times New Roman"/>
      <w:b/>
      <w:bCs/>
      <w:i w:val="0"/>
      <w:sz w:val="24"/>
    </w:rPr>
  </w:style>
  <w:style w:type="paragraph" w:styleId="afc">
    <w:name w:val="Quote"/>
    <w:basedOn w:val="a"/>
    <w:link w:val="afd"/>
    <w:uiPriority w:val="29"/>
    <w:rsid w:val="00704F9F"/>
    <w:pPr>
      <w:ind w:leftChars="200" w:left="480" w:rightChars="200" w:right="480" w:firstLine="480"/>
    </w:pPr>
  </w:style>
  <w:style w:type="character" w:customStyle="1" w:styleId="afd">
    <w:name w:val="引用 字符"/>
    <w:basedOn w:val="a0"/>
    <w:link w:val="afc"/>
    <w:uiPriority w:val="29"/>
    <w:rsid w:val="00704F9F"/>
    <w:rPr>
      <w:rFonts w:ascii="Cambria" w:eastAsia="宋体" w:hAnsi="Cambria" w:cs="Cambria"/>
      <w:sz w:val="24"/>
    </w:rPr>
  </w:style>
  <w:style w:type="paragraph" w:styleId="afe">
    <w:name w:val="Intense Quote"/>
    <w:basedOn w:val="a"/>
    <w:link w:val="aff"/>
    <w:uiPriority w:val="30"/>
    <w:rsid w:val="00F46222"/>
    <w:pPr>
      <w:ind w:leftChars="200" w:left="200" w:rightChars="200" w:right="200"/>
    </w:pPr>
    <w:rPr>
      <w:b/>
      <w:bCs/>
      <w:color w:val="000000" w:themeColor="text1"/>
    </w:rPr>
  </w:style>
  <w:style w:type="character" w:customStyle="1" w:styleId="aff">
    <w:name w:val="明显引用 字符"/>
    <w:basedOn w:val="a0"/>
    <w:link w:val="afe"/>
    <w:uiPriority w:val="30"/>
    <w:rsid w:val="00F46222"/>
    <w:rPr>
      <w:rFonts w:ascii="Times New Roman" w:eastAsia="宋体" w:hAnsi="Times New Roman" w:cs="Times New Roman (正文 CS 字体)"/>
      <w:b/>
      <w:bCs/>
      <w:color w:val="000000" w:themeColor="text1"/>
      <w:sz w:val="24"/>
    </w:rPr>
  </w:style>
  <w:style w:type="character" w:styleId="aff0">
    <w:name w:val="Subtle Reference"/>
    <w:basedOn w:val="a0"/>
    <w:uiPriority w:val="31"/>
    <w:rsid w:val="00BB05C9"/>
    <w:rPr>
      <w:smallCaps/>
      <w:color w:val="5A5A5A" w:themeColor="text1" w:themeTint="A5"/>
    </w:rPr>
  </w:style>
  <w:style w:type="character" w:styleId="aff1">
    <w:name w:val="Intense Reference"/>
    <w:basedOn w:val="a0"/>
    <w:uiPriority w:val="32"/>
    <w:rsid w:val="00BB05C9"/>
    <w:rPr>
      <w:b/>
      <w:bCs/>
      <w:smallCaps/>
      <w:color w:val="4472C4" w:themeColor="accent1"/>
      <w:spacing w:val="5"/>
    </w:rPr>
  </w:style>
  <w:style w:type="character" w:styleId="aff2">
    <w:name w:val="Book Title"/>
    <w:basedOn w:val="a0"/>
    <w:uiPriority w:val="33"/>
    <w:rsid w:val="00914745"/>
    <w:rPr>
      <w:b/>
      <w:bCs/>
      <w:i/>
      <w:iCs/>
      <w:spacing w:val="5"/>
    </w:rPr>
  </w:style>
  <w:style w:type="paragraph" w:customStyle="1" w:styleId="aff3">
    <w:name w:val="最小化"/>
    <w:basedOn w:val="a"/>
    <w:next w:val="a"/>
    <w:rsid w:val="00217309"/>
    <w:pPr>
      <w:spacing w:line="14" w:lineRule="exact"/>
      <w:ind w:firstLineChars="0" w:firstLine="0"/>
    </w:pPr>
    <w:rPr>
      <w:sz w:val="2"/>
      <w:szCs w:val="2"/>
    </w:rPr>
  </w:style>
  <w:style w:type="paragraph" w:styleId="TOC4">
    <w:name w:val="toc 4"/>
    <w:basedOn w:val="a"/>
    <w:next w:val="a"/>
    <w:autoRedefine/>
    <w:uiPriority w:val="39"/>
    <w:semiHidden/>
    <w:unhideWhenUsed/>
    <w:rsid w:val="006D638F"/>
    <w:pPr>
      <w:ind w:leftChars="600" w:left="600" w:firstLineChars="0" w:firstLine="0"/>
    </w:pPr>
  </w:style>
  <w:style w:type="paragraph" w:styleId="TOC3">
    <w:name w:val="toc 3"/>
    <w:basedOn w:val="a"/>
    <w:next w:val="a"/>
    <w:autoRedefine/>
    <w:uiPriority w:val="39"/>
    <w:semiHidden/>
    <w:unhideWhenUsed/>
    <w:rsid w:val="006D638F"/>
    <w:pPr>
      <w:ind w:leftChars="400" w:left="400" w:firstLineChars="0" w:firstLine="0"/>
    </w:pPr>
  </w:style>
  <w:style w:type="paragraph" w:styleId="TOC5">
    <w:name w:val="toc 5"/>
    <w:basedOn w:val="a"/>
    <w:next w:val="a"/>
    <w:autoRedefine/>
    <w:uiPriority w:val="39"/>
    <w:semiHidden/>
    <w:unhideWhenUsed/>
    <w:rsid w:val="00BF388C"/>
    <w:pPr>
      <w:ind w:leftChars="800" w:left="800" w:firstLineChars="0" w:firstLine="0"/>
    </w:pPr>
  </w:style>
  <w:style w:type="paragraph" w:styleId="TOC6">
    <w:name w:val="toc 6"/>
    <w:basedOn w:val="a"/>
    <w:next w:val="a"/>
    <w:autoRedefine/>
    <w:uiPriority w:val="39"/>
    <w:semiHidden/>
    <w:unhideWhenUsed/>
    <w:rsid w:val="00BF388C"/>
    <w:pPr>
      <w:ind w:leftChars="1000" w:left="1000" w:firstLineChars="0" w:firstLine="0"/>
    </w:pPr>
  </w:style>
  <w:style w:type="paragraph" w:styleId="TOC7">
    <w:name w:val="toc 7"/>
    <w:basedOn w:val="a"/>
    <w:next w:val="a"/>
    <w:autoRedefine/>
    <w:uiPriority w:val="39"/>
    <w:semiHidden/>
    <w:unhideWhenUsed/>
    <w:rsid w:val="00BF388C"/>
    <w:pPr>
      <w:ind w:leftChars="1200" w:left="1200" w:firstLineChars="0" w:firstLine="0"/>
    </w:pPr>
  </w:style>
  <w:style w:type="paragraph" w:styleId="TOC8">
    <w:name w:val="toc 8"/>
    <w:basedOn w:val="a"/>
    <w:next w:val="a"/>
    <w:autoRedefine/>
    <w:uiPriority w:val="39"/>
    <w:semiHidden/>
    <w:unhideWhenUsed/>
    <w:rsid w:val="00BF388C"/>
    <w:pPr>
      <w:ind w:leftChars="1400" w:left="1400" w:firstLineChars="0" w:firstLine="0"/>
    </w:pPr>
  </w:style>
  <w:style w:type="paragraph" w:styleId="TOC9">
    <w:name w:val="toc 9"/>
    <w:basedOn w:val="a"/>
    <w:next w:val="a"/>
    <w:autoRedefine/>
    <w:uiPriority w:val="39"/>
    <w:semiHidden/>
    <w:unhideWhenUsed/>
    <w:rsid w:val="00BF388C"/>
    <w:pPr>
      <w:ind w:leftChars="1600" w:left="1600" w:firstLineChars="0" w:firstLine="0"/>
    </w:pPr>
  </w:style>
  <w:style w:type="paragraph" w:styleId="TOC">
    <w:name w:val="TOC Heading"/>
    <w:basedOn w:val="17"/>
    <w:next w:val="a"/>
    <w:uiPriority w:val="39"/>
    <w:unhideWhenUsed/>
    <w:rsid w:val="00BC3B79"/>
    <w:pPr>
      <w:keepNext/>
      <w:keepLines/>
      <w:spacing w:beforeLines="10" w:before="10" w:afterLines="10" w:after="10"/>
      <w:jc w:val="center"/>
      <w:outlineLvl w:val="9"/>
    </w:pPr>
    <w:rPr>
      <w:sz w:val="28"/>
    </w:rPr>
  </w:style>
  <w:style w:type="paragraph" w:customStyle="1" w:styleId="aff4">
    <w:name w:val="提示"/>
    <w:basedOn w:val="af6"/>
    <w:next w:val="a"/>
    <w:rsid w:val="00F46222"/>
    <w:rPr>
      <w:b/>
      <w:bCs/>
      <w:u w:val="single"/>
    </w:rPr>
  </w:style>
  <w:style w:type="character" w:styleId="aff5">
    <w:name w:val="line number"/>
    <w:basedOn w:val="a0"/>
    <w:uiPriority w:val="99"/>
    <w:semiHidden/>
    <w:unhideWhenUsed/>
    <w:rsid w:val="00F46222"/>
    <w:rPr>
      <w:rFonts w:ascii="Source Code Pro" w:eastAsia="宋体" w:hAnsi="Source Code Pro"/>
      <w:b w:val="0"/>
      <w:i w:val="0"/>
      <w:color w:val="BFBFBF" w:themeColor="background1" w:themeShade="BF"/>
      <w:sz w:val="18"/>
    </w:rPr>
  </w:style>
  <w:style w:type="paragraph" w:customStyle="1" w:styleId="aff6">
    <w:name w:val="标注/警告"/>
    <w:basedOn w:val="af6"/>
    <w:rsid w:val="00124AD5"/>
    <w:rPr>
      <w:rFonts w:cs="Times New Roman"/>
      <w:color w:val="EE0000"/>
      <w:u w:val="single"/>
    </w:rPr>
  </w:style>
  <w:style w:type="paragraph" w:customStyle="1" w:styleId="aff7">
    <w:name w:val="标注/提示"/>
    <w:basedOn w:val="af6"/>
    <w:rsid w:val="00F46222"/>
    <w:rPr>
      <w:rFonts w:eastAsia="黑体" w:cs="Times New Roman"/>
      <w:color w:val="00B050"/>
      <w:u w:val="single"/>
    </w:rPr>
  </w:style>
  <w:style w:type="paragraph" w:customStyle="1" w:styleId="aff8">
    <w:name w:val="标注/重要"/>
    <w:basedOn w:val="af6"/>
    <w:rsid w:val="00F46222"/>
    <w:rPr>
      <w:rFonts w:eastAsia="黑体" w:cs="Times New Roman"/>
      <w:color w:val="942092"/>
      <w:u w:val="single"/>
    </w:rPr>
  </w:style>
  <w:style w:type="paragraph" w:customStyle="1" w:styleId="aff9">
    <w:name w:val="标注/注释"/>
    <w:basedOn w:val="af6"/>
    <w:rsid w:val="00F46222"/>
    <w:rPr>
      <w:rFonts w:eastAsia="黑体" w:cs="Times New Roman"/>
      <w:color w:val="0432FF"/>
      <w:u w:val="single"/>
    </w:rPr>
  </w:style>
  <w:style w:type="paragraph" w:customStyle="1" w:styleId="affa">
    <w:name w:val="标注/注意"/>
    <w:basedOn w:val="af6"/>
    <w:rsid w:val="00F46222"/>
    <w:rPr>
      <w:rFonts w:eastAsia="黑体" w:cs="Times New Roman"/>
      <w:color w:val="FF9300"/>
      <w:u w:val="single"/>
    </w:rPr>
  </w:style>
  <w:style w:type="paragraph" w:customStyle="1" w:styleId="CurrentVersion">
    <w:name w:val="CurrentVersion"/>
    <w:basedOn w:val="a"/>
    <w:rsid w:val="00124AD5"/>
    <w:pPr>
      <w:spacing w:line="240" w:lineRule="exact"/>
      <w:ind w:leftChars="-44" w:left="-106" w:rightChars="-45" w:right="-108" w:firstLineChars="0" w:firstLine="0"/>
      <w:jc w:val="right"/>
    </w:pPr>
    <w:rPr>
      <w:kern w:val="0"/>
      <w:szCs w:val="16"/>
      <w14:ligatures w14:val="none"/>
    </w:rPr>
  </w:style>
  <w:style w:type="paragraph" w:customStyle="1" w:styleId="affb">
    <w:name w:val="简易标题"/>
    <w:basedOn w:val="af6"/>
    <w:next w:val="a"/>
    <w:rsid w:val="00BF2C2F"/>
    <w:rPr>
      <w:b/>
      <w:bCs/>
      <w:u w:val="single"/>
    </w:rPr>
  </w:style>
  <w:style w:type="paragraph" w:customStyle="1" w:styleId="SourceCodePro">
    <w:name w:val="正文(Source Code Pro)"/>
    <w:basedOn w:val="a"/>
    <w:rsid w:val="001923AF"/>
    <w:rPr>
      <w:rFonts w:ascii="Source Code Pro" w:hAnsi="Source Code Pro"/>
    </w:rPr>
  </w:style>
  <w:style w:type="paragraph" w:customStyle="1" w:styleId="TimesNewRoman">
    <w:name w:val="正文(Times New Roman)"/>
    <w:basedOn w:val="a"/>
    <w:rsid w:val="001923AF"/>
    <w:rPr>
      <w:rFonts w:ascii="Times New Roman" w:hAnsi="Times New Roman" w:cstheme="majorBidi"/>
    </w:rPr>
  </w:style>
  <w:style w:type="paragraph" w:customStyle="1" w:styleId="TPLV">
    <w:name w:val="TPL/V"/>
    <w:basedOn w:val="a"/>
    <w:rsid w:val="006B4EC3"/>
    <w:pPr>
      <w:ind w:leftChars="-83" w:left="-199" w:rightChars="-80" w:right="-192" w:firstLineChars="0" w:firstLine="0"/>
      <w:jc w:val="center"/>
    </w:pPr>
    <w:rPr>
      <w:color w:val="7F7F7F" w:themeColor="text1" w:themeTint="80"/>
      <w:kern w:val="0"/>
      <w:sz w:val="18"/>
      <w:szCs w:val="13"/>
      <w14:ligatures w14:val="none"/>
    </w:rPr>
  </w:style>
  <w:style w:type="paragraph" w:customStyle="1" w:styleId="19">
    <w:name w:val="标题1"/>
    <w:aliases w:val="ID"/>
    <w:basedOn w:val="af8"/>
    <w:rsid w:val="00124AD5"/>
    <w:pPr>
      <w:jc w:val="center"/>
    </w:pPr>
    <w:rPr>
      <w:b/>
    </w:rPr>
  </w:style>
  <w:style w:type="paragraph" w:customStyle="1" w:styleId="affc">
    <w:name w:val="页码(页脚左)"/>
    <w:basedOn w:val="af7"/>
    <w:rsid w:val="00365669"/>
    <w:pPr>
      <w:spacing w:line="240" w:lineRule="exact"/>
      <w:ind w:leftChars="-44" w:left="-106" w:rightChars="-52" w:right="-125"/>
    </w:pPr>
    <w:rPr>
      <w:kern w:val="0"/>
      <w:szCs w:val="16"/>
      <w14:ligatures w14:val="none"/>
    </w:rPr>
  </w:style>
  <w:style w:type="paragraph" w:customStyle="1" w:styleId="affd">
    <w:name w:val="页码(页脚右)"/>
    <w:basedOn w:val="af7"/>
    <w:rsid w:val="00365669"/>
    <w:pPr>
      <w:spacing w:line="240" w:lineRule="exact"/>
      <w:ind w:leftChars="-68" w:left="-163" w:rightChars="-45" w:right="-108" w:firstLine="6"/>
      <w:jc w:val="right"/>
    </w:pPr>
    <w:rPr>
      <w:kern w:val="0"/>
      <w:szCs w:val="16"/>
      <w14:ligatures w14:val="none"/>
    </w:rPr>
  </w:style>
  <w:style w:type="paragraph" w:customStyle="1" w:styleId="SFMono">
    <w:name w:val="黑体+SF Mono"/>
    <w:basedOn w:val="a"/>
    <w:qFormat/>
    <w:rsid w:val="0040567C"/>
    <w:pPr>
      <w:ind w:firstLine="480"/>
    </w:pPr>
    <w:rPr>
      <w:rFonts w:ascii="SF Mono" w:eastAsia="黑体" w:hAnsi="SF Mono"/>
    </w:rPr>
  </w:style>
  <w:style w:type="table" w:customStyle="1" w:styleId="HSDTva-DIN1451">
    <w:name w:val="HSDTva-DIN1451"/>
    <w:basedOn w:val="a1"/>
    <w:uiPriority w:val="99"/>
    <w:rsid w:val="005C231E"/>
    <w:pPr>
      <w:jc w:val="both"/>
    </w:pPr>
    <w:rPr>
      <w:rFonts w:ascii="DIN Mittelschrift Std" w:eastAsia="黑体" w:hAnsi="DIN Mittelschrift Std" w:cs="黑体"/>
      <w:sz w:val="24"/>
    </w:r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0" w:type="dxa"/>
        <w:right w:w="0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nhsufeng/.Trash/HSDTv6.2(Mar26,2026)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1413AA-ADA3-7948-973D-852D7B21D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HSDTv6.2(Mar26,2026).dotx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hsufpan</dc:creator>
  <cp:keywords/>
  <dc:description/>
  <cp:lastModifiedBy>hsufpan</cp:lastModifiedBy>
  <cp:revision>3</cp:revision>
  <cp:lastPrinted>2026-04-30T03:05:00Z</cp:lastPrinted>
  <dcterms:created xsi:type="dcterms:W3CDTF">2026-04-30T03:05:00Z</dcterms:created>
  <dcterms:modified xsi:type="dcterms:W3CDTF">2026-04-30T03:05:00Z</dcterms:modified>
</cp:coreProperties>
</file>