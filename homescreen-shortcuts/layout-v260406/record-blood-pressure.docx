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3D04D" w14:textId="43E73BDF" w:rsidR="009C01F0" w:rsidRDefault="009C01F0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Record</w:t>
                            </w:r>
                          </w:p>
                          <w:p w14:paraId="6FCF0CB3" w14:textId="04A5BA96" w:rsidR="00C47E8D" w:rsidRDefault="009C781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Blood</w:t>
                            </w:r>
                          </w:p>
                          <w:p w14:paraId="07EE8AC3" w14:textId="04541150" w:rsidR="009C01F0" w:rsidRPr="00336155" w:rsidRDefault="009C781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64F3D04D" w14:textId="43E73BDF" w:rsidR="009C01F0" w:rsidRDefault="009C01F0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Record</w:t>
                      </w:r>
                    </w:p>
                    <w:p w14:paraId="6FCF0CB3" w14:textId="04A5BA96" w:rsidR="00C47E8D" w:rsidRDefault="009C781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Blood</w:t>
                      </w:r>
                    </w:p>
                    <w:p w14:paraId="07EE8AC3" w14:textId="04541150" w:rsidR="009C01F0" w:rsidRPr="00336155" w:rsidRDefault="009C781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ED31" w14:textId="77777777" w:rsidR="0085556C" w:rsidRDefault="0085556C" w:rsidP="005A03A1">
      <w:pPr>
        <w:ind w:firstLine="480"/>
      </w:pPr>
      <w:r>
        <w:separator/>
      </w:r>
    </w:p>
  </w:endnote>
  <w:endnote w:type="continuationSeparator" w:id="0">
    <w:p w14:paraId="6D444D83" w14:textId="77777777" w:rsidR="0085556C" w:rsidRDefault="0085556C" w:rsidP="005A03A1">
      <w:pPr>
        <w:ind w:firstLine="480"/>
      </w:pPr>
      <w:r>
        <w:continuationSeparator/>
      </w:r>
    </w:p>
  </w:endnote>
  <w:endnote w:type="continuationNotice" w:id="1">
    <w:p w14:paraId="762C0919" w14:textId="77777777" w:rsidR="0085556C" w:rsidRDefault="0085556C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E7C8" w14:textId="77777777" w:rsidR="0085556C" w:rsidRDefault="0085556C" w:rsidP="00C23AE1">
      <w:pPr>
        <w:pStyle w:val="ae"/>
      </w:pPr>
      <w:r>
        <w:separator/>
      </w:r>
    </w:p>
  </w:footnote>
  <w:footnote w:type="continuationSeparator" w:id="0">
    <w:p w14:paraId="7BF6C013" w14:textId="77777777" w:rsidR="0085556C" w:rsidRDefault="0085556C" w:rsidP="005A03A1">
      <w:pPr>
        <w:ind w:firstLine="480"/>
      </w:pPr>
      <w:r>
        <w:continuationSeparator/>
      </w:r>
    </w:p>
  </w:footnote>
  <w:footnote w:type="continuationNotice" w:id="1">
    <w:p w14:paraId="07FBCFC9" w14:textId="77777777" w:rsidR="0085556C" w:rsidRDefault="0085556C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415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5930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5556C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01F0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SimHei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SimHei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SimHei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SimHei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SimHei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SimHei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SimHei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SimHei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SimHei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SimHei" w:hAnsi="DIN Mittelschrift Std" w:cs="SimHei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7</cp:revision>
  <cp:lastPrinted>2026-04-06T05:06:00Z</cp:lastPrinted>
  <dcterms:created xsi:type="dcterms:W3CDTF">2026-04-06T05:07:00Z</dcterms:created>
  <dcterms:modified xsi:type="dcterms:W3CDTF">2026-04-12T03:03:00Z</dcterms:modified>
</cp:coreProperties>
</file>