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B61DD" w14:textId="77777777" w:rsidR="004E45C8" w:rsidRDefault="004E45C8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Body Fat</w:t>
                            </w:r>
                          </w:p>
                          <w:p w14:paraId="1BD49EE6" w14:textId="3873B389" w:rsidR="004E45C8" w:rsidRDefault="004E45C8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Mass</w:t>
                            </w:r>
                          </w:p>
                          <w:p w14:paraId="171E2F44" w14:textId="39EA6F70" w:rsidR="004E45C8" w:rsidRPr="00071BA8" w:rsidRDefault="004E45C8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49BB61DD" w14:textId="77777777" w:rsidR="004E45C8" w:rsidRDefault="004E45C8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Body Fat</w:t>
                      </w:r>
                    </w:p>
                    <w:p w14:paraId="1BD49EE6" w14:textId="3873B389" w:rsidR="004E45C8" w:rsidRDefault="004E45C8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Mass</w:t>
                      </w:r>
                    </w:p>
                    <w:p w14:paraId="171E2F44" w14:textId="39EA6F70" w:rsidR="004E45C8" w:rsidRPr="00071BA8" w:rsidRDefault="004E45C8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Calculation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452AD" w14:textId="77777777" w:rsidR="006B25CA" w:rsidRDefault="006B25CA" w:rsidP="005A03A1">
      <w:pPr>
        <w:ind w:firstLine="480"/>
      </w:pPr>
      <w:r>
        <w:separator/>
      </w:r>
    </w:p>
  </w:endnote>
  <w:endnote w:type="continuationSeparator" w:id="0">
    <w:p w14:paraId="6C9E8F00" w14:textId="77777777" w:rsidR="006B25CA" w:rsidRDefault="006B25CA" w:rsidP="005A03A1">
      <w:pPr>
        <w:ind w:firstLine="480"/>
      </w:pPr>
      <w:r>
        <w:continuationSeparator/>
      </w:r>
    </w:p>
  </w:endnote>
  <w:endnote w:type="continuationNotice" w:id="1">
    <w:p w14:paraId="641B97DD" w14:textId="77777777" w:rsidR="006B25CA" w:rsidRDefault="006B25C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16F7" w14:textId="77777777" w:rsidR="006B25CA" w:rsidRDefault="006B25CA" w:rsidP="00C23AE1">
      <w:pPr>
        <w:pStyle w:val="ae"/>
      </w:pPr>
      <w:r>
        <w:separator/>
      </w:r>
    </w:p>
  </w:footnote>
  <w:footnote w:type="continuationSeparator" w:id="0">
    <w:p w14:paraId="498CC987" w14:textId="77777777" w:rsidR="006B25CA" w:rsidRDefault="006B25CA" w:rsidP="005A03A1">
      <w:pPr>
        <w:ind w:firstLine="480"/>
      </w:pPr>
      <w:r>
        <w:continuationSeparator/>
      </w:r>
    </w:p>
  </w:footnote>
  <w:footnote w:type="continuationNotice" w:id="1">
    <w:p w14:paraId="05872B5F" w14:textId="77777777" w:rsidR="006B25CA" w:rsidRDefault="006B25C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2026-04-06T05:07:00Z</dcterms:created>
  <dcterms:modified xsi:type="dcterms:W3CDTF">2026-04-06T05:07:00Z</dcterms:modified>
</cp:coreProperties>
</file>