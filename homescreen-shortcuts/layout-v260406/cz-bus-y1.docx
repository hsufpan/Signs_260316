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37CA9046" w:rsidR="00C47E8D" w:rsidRDefault="0079715E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CZ Bus</w:t>
                            </w:r>
                          </w:p>
                          <w:p w14:paraId="3355798F" w14:textId="119B0487" w:rsidR="0079715E" w:rsidRPr="00071BA8" w:rsidRDefault="0079715E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(Y1)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37CA9046" w:rsidR="00C47E8D" w:rsidRDefault="0079715E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CZ Bus</w:t>
                      </w:r>
                    </w:p>
                    <w:p w14:paraId="3355798F" w14:textId="119B0487" w:rsidR="0079715E" w:rsidRPr="00071BA8" w:rsidRDefault="0079715E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(Y1)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416ED" w14:textId="77777777" w:rsidR="004B1351" w:rsidRDefault="004B1351" w:rsidP="005A03A1">
      <w:pPr>
        <w:ind w:firstLine="480"/>
      </w:pPr>
      <w:r>
        <w:separator/>
      </w:r>
    </w:p>
  </w:endnote>
  <w:endnote w:type="continuationSeparator" w:id="0">
    <w:p w14:paraId="22CCE973" w14:textId="77777777" w:rsidR="004B1351" w:rsidRDefault="004B1351" w:rsidP="005A03A1">
      <w:pPr>
        <w:ind w:firstLine="480"/>
      </w:pPr>
      <w:r>
        <w:continuationSeparator/>
      </w:r>
    </w:p>
  </w:endnote>
  <w:endnote w:type="continuationNotice" w:id="1">
    <w:p w14:paraId="5BC7EBB6" w14:textId="77777777" w:rsidR="004B1351" w:rsidRDefault="004B1351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5457E" w14:textId="77777777" w:rsidR="004B1351" w:rsidRDefault="004B1351" w:rsidP="00C23AE1">
      <w:pPr>
        <w:pStyle w:val="ae"/>
      </w:pPr>
      <w:r>
        <w:separator/>
      </w:r>
    </w:p>
  </w:footnote>
  <w:footnote w:type="continuationSeparator" w:id="0">
    <w:p w14:paraId="223EC059" w14:textId="77777777" w:rsidR="004B1351" w:rsidRDefault="004B1351" w:rsidP="005A03A1">
      <w:pPr>
        <w:ind w:firstLine="480"/>
      </w:pPr>
      <w:r>
        <w:continuationSeparator/>
      </w:r>
    </w:p>
  </w:footnote>
  <w:footnote w:type="continuationNotice" w:id="1">
    <w:p w14:paraId="4BC1BBEB" w14:textId="77777777" w:rsidR="004B1351" w:rsidRDefault="004B1351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1351"/>
    <w:rsid w:val="004B4ADA"/>
    <w:rsid w:val="004C1DEC"/>
    <w:rsid w:val="004C26CE"/>
    <w:rsid w:val="004C3751"/>
    <w:rsid w:val="004C4735"/>
    <w:rsid w:val="004C4A9E"/>
    <w:rsid w:val="004C7C48"/>
    <w:rsid w:val="004D69A1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9715E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5</cp:revision>
  <cp:lastPrinted>2026-04-06T05:06:00Z</cp:lastPrinted>
  <dcterms:created xsi:type="dcterms:W3CDTF">2026-04-06T05:07:00Z</dcterms:created>
  <dcterms:modified xsi:type="dcterms:W3CDTF">2026-04-30T03:06:00Z</dcterms:modified>
</cp:coreProperties>
</file>