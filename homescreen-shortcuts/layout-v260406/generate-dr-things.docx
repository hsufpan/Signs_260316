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6B9EEAC9" w:rsidR="00C47E8D" w:rsidRDefault="00B12B1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Generate</w:t>
                            </w:r>
                          </w:p>
                          <w:p w14:paraId="3311DD9B" w14:textId="77777777" w:rsidR="00B12B19" w:rsidRDefault="00B12B1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DR</w:t>
                            </w:r>
                          </w:p>
                          <w:p w14:paraId="3CE383B2" w14:textId="7275FA57" w:rsidR="00B12B19" w:rsidRPr="00071BA8" w:rsidRDefault="00B12B1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(Things)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6B9EEAC9" w:rsidR="00C47E8D" w:rsidRDefault="00B12B1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Generate</w:t>
                      </w:r>
                    </w:p>
                    <w:p w14:paraId="3311DD9B" w14:textId="77777777" w:rsidR="00B12B19" w:rsidRDefault="00B12B1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DR</w:t>
                      </w:r>
                    </w:p>
                    <w:p w14:paraId="3CE383B2" w14:textId="7275FA57" w:rsidR="00B12B19" w:rsidRPr="00071BA8" w:rsidRDefault="00B12B1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(Things)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0E2B" w14:textId="77777777" w:rsidR="00205D3A" w:rsidRDefault="00205D3A" w:rsidP="005A03A1">
      <w:pPr>
        <w:ind w:firstLine="480"/>
      </w:pPr>
      <w:r>
        <w:separator/>
      </w:r>
    </w:p>
  </w:endnote>
  <w:endnote w:type="continuationSeparator" w:id="0">
    <w:p w14:paraId="40B27D65" w14:textId="77777777" w:rsidR="00205D3A" w:rsidRDefault="00205D3A" w:rsidP="005A03A1">
      <w:pPr>
        <w:ind w:firstLine="480"/>
      </w:pPr>
      <w:r>
        <w:continuationSeparator/>
      </w:r>
    </w:p>
  </w:endnote>
  <w:endnote w:type="continuationNotice" w:id="1">
    <w:p w14:paraId="6F71B779" w14:textId="77777777" w:rsidR="00205D3A" w:rsidRDefault="00205D3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DC03" w14:textId="77777777" w:rsidR="00205D3A" w:rsidRDefault="00205D3A" w:rsidP="00C23AE1">
      <w:pPr>
        <w:pStyle w:val="ae"/>
      </w:pPr>
      <w:r>
        <w:separator/>
      </w:r>
    </w:p>
  </w:footnote>
  <w:footnote w:type="continuationSeparator" w:id="0">
    <w:p w14:paraId="5FBA8775" w14:textId="77777777" w:rsidR="00205D3A" w:rsidRDefault="00205D3A" w:rsidP="005A03A1">
      <w:pPr>
        <w:ind w:firstLine="480"/>
      </w:pPr>
      <w:r>
        <w:continuationSeparator/>
      </w:r>
    </w:p>
  </w:footnote>
  <w:footnote w:type="continuationNotice" w:id="1">
    <w:p w14:paraId="1274FC1F" w14:textId="77777777" w:rsidR="00205D3A" w:rsidRDefault="00205D3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1F74"/>
    <w:rsid w:val="001F239F"/>
    <w:rsid w:val="001F547E"/>
    <w:rsid w:val="001F6514"/>
    <w:rsid w:val="001F6D40"/>
    <w:rsid w:val="00201C7E"/>
    <w:rsid w:val="00205D3A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2B19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2026-04-06T05:10:00Z</dcterms:created>
  <dcterms:modified xsi:type="dcterms:W3CDTF">2026-04-06T05:10:00Z</dcterms:modified>
</cp:coreProperties>
</file>