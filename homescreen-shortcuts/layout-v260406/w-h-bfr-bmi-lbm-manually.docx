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2B6BD" w14:textId="4B2D5858" w:rsidR="005B2E72" w:rsidRDefault="005B2E72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W/H, BFR</w:t>
                            </w:r>
                          </w:p>
                          <w:p w14:paraId="25BDBE8A" w14:textId="4D10E244" w:rsidR="005B2E72" w:rsidRDefault="005B2E72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BMI, LBM</w:t>
                            </w:r>
                          </w:p>
                          <w:p w14:paraId="77B29C29" w14:textId="269B96C1" w:rsidR="005B2E72" w:rsidRPr="00336155" w:rsidRDefault="005B2E72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(Manually)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1F52B6BD" w14:textId="4B2D5858" w:rsidR="005B2E72" w:rsidRDefault="005B2E72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W/H, BFR</w:t>
                      </w:r>
                    </w:p>
                    <w:p w14:paraId="25BDBE8A" w14:textId="4D10E244" w:rsidR="005B2E72" w:rsidRDefault="005B2E72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BMI, LBM</w:t>
                      </w:r>
                    </w:p>
                    <w:p w14:paraId="77B29C29" w14:textId="269B96C1" w:rsidR="005B2E72" w:rsidRPr="00336155" w:rsidRDefault="005B2E72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(Manually)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02921" w14:textId="77777777" w:rsidR="00D326EF" w:rsidRDefault="00D326EF" w:rsidP="005A03A1">
      <w:pPr>
        <w:ind w:firstLine="480"/>
      </w:pPr>
      <w:r>
        <w:separator/>
      </w:r>
    </w:p>
  </w:endnote>
  <w:endnote w:type="continuationSeparator" w:id="0">
    <w:p w14:paraId="2899265C" w14:textId="77777777" w:rsidR="00D326EF" w:rsidRDefault="00D326EF" w:rsidP="005A03A1">
      <w:pPr>
        <w:ind w:firstLine="480"/>
      </w:pPr>
      <w:r>
        <w:continuationSeparator/>
      </w:r>
    </w:p>
  </w:endnote>
  <w:endnote w:type="continuationNotice" w:id="1">
    <w:p w14:paraId="2E46A26F" w14:textId="77777777" w:rsidR="00D326EF" w:rsidRDefault="00D326EF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8D89B" w14:textId="77777777" w:rsidR="00D326EF" w:rsidRDefault="00D326EF" w:rsidP="00C23AE1">
      <w:pPr>
        <w:pStyle w:val="ae"/>
      </w:pPr>
      <w:r>
        <w:separator/>
      </w:r>
    </w:p>
  </w:footnote>
  <w:footnote w:type="continuationSeparator" w:id="0">
    <w:p w14:paraId="3847EE89" w14:textId="77777777" w:rsidR="00D326EF" w:rsidRDefault="00D326EF" w:rsidP="005A03A1">
      <w:pPr>
        <w:ind w:firstLine="480"/>
      </w:pPr>
      <w:r>
        <w:continuationSeparator/>
      </w:r>
    </w:p>
  </w:footnote>
  <w:footnote w:type="continuationNotice" w:id="1">
    <w:p w14:paraId="476192C6" w14:textId="77777777" w:rsidR="00D326EF" w:rsidRDefault="00D326EF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1E94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B2E72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26EF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2026-04-06T05:32:00Z</dcterms:created>
  <dcterms:modified xsi:type="dcterms:W3CDTF">2026-04-06T05:32:00Z</dcterms:modified>
</cp:coreProperties>
</file>