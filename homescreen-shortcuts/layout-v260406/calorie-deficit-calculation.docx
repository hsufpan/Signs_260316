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1B02C" w14:textId="6C96CFEA" w:rsidR="00E235E5" w:rsidRPr="00D86BFC" w:rsidRDefault="00CD597B" w:rsidP="006D2E06">
      <w:pPr>
        <w:ind w:firstLine="440"/>
        <w:rPr>
          <w:sz w:val="22"/>
          <w:szCs w:val="22"/>
        </w:rPr>
      </w:pPr>
      <w:r w:rsidRPr="00D86BF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32AE2" wp14:editId="30DB2FFF">
                <wp:simplePos x="0" y="0"/>
                <wp:positionH relativeFrom="column">
                  <wp:posOffset>-457200</wp:posOffset>
                </wp:positionH>
                <wp:positionV relativeFrom="paragraph">
                  <wp:posOffset>-469078</wp:posOffset>
                </wp:positionV>
                <wp:extent cx="7186295" cy="7186295"/>
                <wp:effectExtent l="0" t="0" r="0" b="0"/>
                <wp:wrapNone/>
                <wp:docPr id="20333072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6295" cy="718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1B1099" w14:textId="77777777" w:rsidR="00C47E8D" w:rsidRDefault="00C47E8D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auto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  <w:t>Calorie</w:t>
                            </w:r>
                          </w:p>
                          <w:p w14:paraId="171E2F44" w14:textId="3F09FC26" w:rsidR="004E45C8" w:rsidRDefault="00C47E8D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auto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  <w:t>Deficit</w:t>
                            </w:r>
                          </w:p>
                          <w:p w14:paraId="6FCF0CB3" w14:textId="121971E8" w:rsidR="00C47E8D" w:rsidRPr="00071BA8" w:rsidRDefault="00C47E8D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  <w:t>Calculation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32AE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36pt;margin-top:-36.95pt;width:565.85pt;height:56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" filled="f" stroked="f" strokeweight=".5pt">
                <v:textbox>
                  <w:txbxContent>
                    <w:p w14:paraId="7D1B1099" w14:textId="77777777" w:rsidR="00C47E8D" w:rsidRDefault="00C47E8D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auto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  <w:t>Calorie</w:t>
                      </w:r>
                    </w:p>
                    <w:p w14:paraId="171E2F44" w14:textId="3F09FC26" w:rsidR="004E45C8" w:rsidRDefault="00C47E8D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auto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  <w:t>Deficit</w:t>
                      </w:r>
                    </w:p>
                    <w:p w14:paraId="6FCF0CB3" w14:textId="121971E8" w:rsidR="00C47E8D" w:rsidRPr="00071BA8" w:rsidRDefault="00C47E8D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  <w:t>Calculation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235E5" w:rsidRPr="00D86BFC" w:rsidSect="00CD59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317" w:h="11317"/>
      <w:pgMar w:top="720" w:right="720" w:bottom="720" w:left="720" w:header="397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301A4" w14:textId="77777777" w:rsidR="002C1CFE" w:rsidRDefault="002C1CFE" w:rsidP="005A03A1">
      <w:pPr>
        <w:ind w:firstLine="480"/>
      </w:pPr>
      <w:r>
        <w:separator/>
      </w:r>
    </w:p>
  </w:endnote>
  <w:endnote w:type="continuationSeparator" w:id="0">
    <w:p w14:paraId="01141E8D" w14:textId="77777777" w:rsidR="002C1CFE" w:rsidRDefault="002C1CFE" w:rsidP="005A03A1">
      <w:pPr>
        <w:ind w:firstLine="480"/>
      </w:pPr>
      <w:r>
        <w:continuationSeparator/>
      </w:r>
    </w:p>
  </w:endnote>
  <w:endnote w:type="continuationNotice" w:id="1">
    <w:p w14:paraId="134AFAA4" w14:textId="77777777" w:rsidR="002C1CFE" w:rsidRDefault="002C1CFE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标题 CS)">
    <w:altName w:val="宋体"/>
    <w:panose1 w:val="020B0604020202020204"/>
    <w:charset w:val="86"/>
    <w:family w:val="roman"/>
    <w:pitch w:val="default"/>
  </w:font>
  <w:font w:name="Times New Roman (正文 CS 字体)">
    <w:altName w:val="宋体"/>
    <w:panose1 w:val="020B0604020202020204"/>
    <w:charset w:val="86"/>
    <w:family w:val="roman"/>
    <w:pitch w:val="default"/>
  </w:font>
  <w:font w:name="SF Mono">
    <w:panose1 w:val="020B0009000002000000"/>
    <w:charset w:val="00"/>
    <w:family w:val="modern"/>
    <w:notTrueType/>
    <w:pitch w:val="fixed"/>
    <w:sig w:usb0="2000028F" w:usb1="00001802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KaiTi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ource Code Pro">
    <w:panose1 w:val="020B0509030403020204"/>
    <w:charset w:val="00"/>
    <w:family w:val="modern"/>
    <w:pitch w:val="variable"/>
    <w:sig w:usb0="200002F7" w:usb1="02003803" w:usb2="00000000" w:usb3="00000000" w:csb0="0000019F" w:csb1="00000000"/>
  </w:font>
  <w:font w:name="DIN Mittelschrift Std">
    <w:panose1 w:val="020B0603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14155" w14:textId="77777777" w:rsidR="005A03A1" w:rsidRDefault="005A03A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EE909" w14:textId="77777777" w:rsidR="005A03A1" w:rsidRPr="00564069" w:rsidRDefault="005A03A1" w:rsidP="00022FD0">
    <w:pPr>
      <w:pStyle w:val="af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6E1D7" w14:textId="77777777" w:rsidR="005A03A1" w:rsidRDefault="005A03A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E484A" w14:textId="77777777" w:rsidR="002C1CFE" w:rsidRDefault="002C1CFE" w:rsidP="00C23AE1">
      <w:pPr>
        <w:pStyle w:val="ae"/>
      </w:pPr>
      <w:r>
        <w:separator/>
      </w:r>
    </w:p>
  </w:footnote>
  <w:footnote w:type="continuationSeparator" w:id="0">
    <w:p w14:paraId="1B086955" w14:textId="77777777" w:rsidR="002C1CFE" w:rsidRDefault="002C1CFE" w:rsidP="005A03A1">
      <w:pPr>
        <w:ind w:firstLine="480"/>
      </w:pPr>
      <w:r>
        <w:continuationSeparator/>
      </w:r>
    </w:p>
  </w:footnote>
  <w:footnote w:type="continuationNotice" w:id="1">
    <w:p w14:paraId="0128A973" w14:textId="77777777" w:rsidR="002C1CFE" w:rsidRDefault="002C1CFE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666CE" w14:textId="77777777" w:rsidR="005A03A1" w:rsidRDefault="005A03A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20956" w14:textId="77777777" w:rsidR="005A03A1" w:rsidRPr="00CD597B" w:rsidRDefault="005A03A1" w:rsidP="00CD597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98622" w14:textId="77777777" w:rsidR="005A03A1" w:rsidRPr="00182A78" w:rsidRDefault="005A03A1" w:rsidP="00182A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19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CF72BF"/>
    <w:multiLevelType w:val="multilevel"/>
    <w:tmpl w:val="0409001D"/>
    <w:styleLink w:val="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9360AC0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B34733C"/>
    <w:multiLevelType w:val="hybridMultilevel"/>
    <w:tmpl w:val="290AAA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CA241B5"/>
    <w:multiLevelType w:val="hybridMultilevel"/>
    <w:tmpl w:val="0C266D1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E4820B6"/>
    <w:multiLevelType w:val="multilevel"/>
    <w:tmpl w:val="0409001D"/>
    <w:styleLink w:val="1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9173B9"/>
    <w:multiLevelType w:val="hybridMultilevel"/>
    <w:tmpl w:val="4C12D410"/>
    <w:lvl w:ilvl="0" w:tplc="DFE0160C">
      <w:start w:val="1"/>
      <w:numFmt w:val="bullet"/>
      <w:lvlText w:val="-"/>
      <w:lvlJc w:val="left"/>
      <w:pPr>
        <w:ind w:left="920" w:hanging="440"/>
      </w:pPr>
      <w:rPr>
        <w:rFonts w:ascii="宋体" w:eastAsia="宋体" w:hAnsi="宋体" w:cs="Times New Roman" w:hint="eastAsia"/>
        <w:b/>
        <w:i w:val="0"/>
      </w:rPr>
    </w:lvl>
    <w:lvl w:ilvl="1" w:tplc="FC74A1BC">
      <w:start w:val="1"/>
      <w:numFmt w:val="bullet"/>
      <w:lvlText w:val="&gt;"/>
      <w:lvlJc w:val="left"/>
      <w:pPr>
        <w:ind w:left="1360" w:hanging="440"/>
      </w:pPr>
      <w:rPr>
        <w:rFonts w:ascii="宋体" w:eastAsia="宋体" w:hAnsi="宋体" w:cs="Times New Roman" w:hint="eastAsia"/>
        <w:b w:val="0"/>
        <w:i w:val="0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14CF07FE"/>
    <w:multiLevelType w:val="hybridMultilevel"/>
    <w:tmpl w:val="9C4EE3A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9EB0EDE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7F50C3F"/>
    <w:multiLevelType w:val="hybridMultilevel"/>
    <w:tmpl w:val="10C4B2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7FF0915"/>
    <w:multiLevelType w:val="hybridMultilevel"/>
    <w:tmpl w:val="3CB08BD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1EB407B"/>
    <w:multiLevelType w:val="multilevel"/>
    <w:tmpl w:val="0EEA85FE"/>
    <w:styleLink w:val="6"/>
    <w:lvl w:ilvl="0">
      <w:start w:val="1"/>
      <w:numFmt w:val="decimal"/>
      <w:isLgl/>
      <w:suff w:val="space"/>
      <w:lvlText w:val="第%1章"/>
      <w:lvlJc w:val="left"/>
      <w:pPr>
        <w:ind w:left="20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20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20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20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20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20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20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200" w:firstLine="0"/>
      </w:pPr>
    </w:lvl>
    <w:lvl w:ilvl="8">
      <w:start w:val="1"/>
      <w:numFmt w:val="lowerLetter"/>
      <w:suff w:val="space"/>
      <w:lvlText w:val="(%9)"/>
      <w:lvlJc w:val="left"/>
      <w:pPr>
        <w:ind w:left="200" w:firstLine="0"/>
      </w:pPr>
      <w:rPr>
        <w:rFonts w:hint="eastAsia"/>
      </w:rPr>
    </w:lvl>
  </w:abstractNum>
  <w:abstractNum w:abstractNumId="12" w15:restartNumberingAfterBreak="0">
    <w:nsid w:val="33102690"/>
    <w:multiLevelType w:val="hybridMultilevel"/>
    <w:tmpl w:val="1D3AA8E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6F5147F"/>
    <w:multiLevelType w:val="multilevel"/>
    <w:tmpl w:val="0409001D"/>
    <w:styleLink w:val="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734758B"/>
    <w:multiLevelType w:val="multilevel"/>
    <w:tmpl w:val="04D47870"/>
    <w:styleLink w:val="2"/>
    <w:lvl w:ilvl="0">
      <w:start w:val="1"/>
      <w:numFmt w:val="decimal"/>
      <w:isLgl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nothing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isLgl/>
      <w:suff w:val="nothing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isLgl/>
      <w:suff w:val="nothing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isLgl/>
      <w:suff w:val="nothing"/>
      <w:lvlText w:val="(%9)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3CB12561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E2A050B"/>
    <w:multiLevelType w:val="multilevel"/>
    <w:tmpl w:val="04D47870"/>
    <w:numStyleLink w:val="2"/>
  </w:abstractNum>
  <w:abstractNum w:abstractNumId="17" w15:restartNumberingAfterBreak="0">
    <w:nsid w:val="43444387"/>
    <w:multiLevelType w:val="hybridMultilevel"/>
    <w:tmpl w:val="C57260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7FA16C3"/>
    <w:multiLevelType w:val="hybridMultilevel"/>
    <w:tmpl w:val="C4F4505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90C047A"/>
    <w:multiLevelType w:val="hybridMultilevel"/>
    <w:tmpl w:val="B8922B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AE206D7"/>
    <w:multiLevelType w:val="multilevel"/>
    <w:tmpl w:val="0409001D"/>
    <w:styleLink w:val="1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AE56E8E"/>
    <w:multiLevelType w:val="hybridMultilevel"/>
    <w:tmpl w:val="37425B50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506E519A"/>
    <w:multiLevelType w:val="hybridMultilevel"/>
    <w:tmpl w:val="6B20022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24C75E5"/>
    <w:multiLevelType w:val="hybridMultilevel"/>
    <w:tmpl w:val="64E03F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3396C4D"/>
    <w:multiLevelType w:val="hybridMultilevel"/>
    <w:tmpl w:val="29A291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344282E"/>
    <w:multiLevelType w:val="hybridMultilevel"/>
    <w:tmpl w:val="44F00F3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58CA0D8D"/>
    <w:multiLevelType w:val="hybridMultilevel"/>
    <w:tmpl w:val="0EE243FC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5B6576C1"/>
    <w:multiLevelType w:val="hybridMultilevel"/>
    <w:tmpl w:val="23DC03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D611671"/>
    <w:multiLevelType w:val="hybridMultilevel"/>
    <w:tmpl w:val="62BAEA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E4F3F0D"/>
    <w:multiLevelType w:val="hybridMultilevel"/>
    <w:tmpl w:val="183280F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65320C92"/>
    <w:multiLevelType w:val="multilevel"/>
    <w:tmpl w:val="A912B314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1" w15:restartNumberingAfterBreak="0">
    <w:nsid w:val="676549CE"/>
    <w:multiLevelType w:val="hybridMultilevel"/>
    <w:tmpl w:val="6330B5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689B3D8E"/>
    <w:multiLevelType w:val="multilevel"/>
    <w:tmpl w:val="0409001D"/>
    <w:styleLink w:val="1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98D139D"/>
    <w:multiLevelType w:val="hybridMultilevel"/>
    <w:tmpl w:val="5E9CF5A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6B916AF9"/>
    <w:multiLevelType w:val="hybridMultilevel"/>
    <w:tmpl w:val="3A2C32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FC23DEB"/>
    <w:multiLevelType w:val="hybridMultilevel"/>
    <w:tmpl w:val="5A56057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75B86FBA"/>
    <w:multiLevelType w:val="multilevel"/>
    <w:tmpl w:val="076287A2"/>
    <w:styleLink w:val="7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765741BE"/>
    <w:multiLevelType w:val="multilevel"/>
    <w:tmpl w:val="0409001D"/>
    <w:styleLink w:val="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A72434D"/>
    <w:multiLevelType w:val="multilevel"/>
    <w:tmpl w:val="0409001D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7CE0622F"/>
    <w:multiLevelType w:val="multilevel"/>
    <w:tmpl w:val="0409001D"/>
    <w:styleLink w:val="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D4E6B37"/>
    <w:multiLevelType w:val="hybridMultilevel"/>
    <w:tmpl w:val="F99671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DD76EB5"/>
    <w:multiLevelType w:val="multilevel"/>
    <w:tmpl w:val="A912B314"/>
    <w:styleLink w:val="8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num w:numId="1" w16cid:durableId="1350566627">
    <w:abstractNumId w:val="30"/>
  </w:num>
  <w:num w:numId="2" w16cid:durableId="973675564">
    <w:abstractNumId w:val="2"/>
  </w:num>
  <w:num w:numId="3" w16cid:durableId="681904800">
    <w:abstractNumId w:val="14"/>
  </w:num>
  <w:num w:numId="4" w16cid:durableId="1398477199">
    <w:abstractNumId w:val="16"/>
  </w:num>
  <w:num w:numId="5" w16cid:durableId="1122530166">
    <w:abstractNumId w:val="15"/>
  </w:num>
  <w:num w:numId="6" w16cid:durableId="153225229">
    <w:abstractNumId w:val="38"/>
  </w:num>
  <w:num w:numId="7" w16cid:durableId="401369793">
    <w:abstractNumId w:val="13"/>
  </w:num>
  <w:num w:numId="8" w16cid:durableId="1844860137">
    <w:abstractNumId w:val="11"/>
  </w:num>
  <w:num w:numId="9" w16cid:durableId="1949458443">
    <w:abstractNumId w:val="36"/>
  </w:num>
  <w:num w:numId="10" w16cid:durableId="1655066489">
    <w:abstractNumId w:val="41"/>
  </w:num>
  <w:num w:numId="11" w16cid:durableId="499199351">
    <w:abstractNumId w:val="37"/>
  </w:num>
  <w:num w:numId="12" w16cid:durableId="1403479297">
    <w:abstractNumId w:val="8"/>
  </w:num>
  <w:num w:numId="13" w16cid:durableId="1720859648">
    <w:abstractNumId w:val="39"/>
  </w:num>
  <w:num w:numId="14" w16cid:durableId="2130198814">
    <w:abstractNumId w:val="20"/>
  </w:num>
  <w:num w:numId="15" w16cid:durableId="839658752">
    <w:abstractNumId w:val="5"/>
  </w:num>
  <w:num w:numId="16" w16cid:durableId="1274825755">
    <w:abstractNumId w:val="32"/>
  </w:num>
  <w:num w:numId="17" w16cid:durableId="1803382951">
    <w:abstractNumId w:val="0"/>
  </w:num>
  <w:num w:numId="18" w16cid:durableId="1956713002">
    <w:abstractNumId w:val="1"/>
  </w:num>
  <w:num w:numId="19" w16cid:durableId="1124428662">
    <w:abstractNumId w:val="34"/>
  </w:num>
  <w:num w:numId="20" w16cid:durableId="899750714">
    <w:abstractNumId w:val="19"/>
  </w:num>
  <w:num w:numId="21" w16cid:durableId="416829016">
    <w:abstractNumId w:val="22"/>
  </w:num>
  <w:num w:numId="22" w16cid:durableId="95711394">
    <w:abstractNumId w:val="24"/>
  </w:num>
  <w:num w:numId="23" w16cid:durableId="1846281161">
    <w:abstractNumId w:val="27"/>
  </w:num>
  <w:num w:numId="24" w16cid:durableId="1485312882">
    <w:abstractNumId w:val="12"/>
  </w:num>
  <w:num w:numId="25" w16cid:durableId="1535076729">
    <w:abstractNumId w:val="3"/>
  </w:num>
  <w:num w:numId="26" w16cid:durableId="1239709055">
    <w:abstractNumId w:val="23"/>
  </w:num>
  <w:num w:numId="27" w16cid:durableId="205214493">
    <w:abstractNumId w:val="26"/>
  </w:num>
  <w:num w:numId="28" w16cid:durableId="1761221645">
    <w:abstractNumId w:val="21"/>
  </w:num>
  <w:num w:numId="29" w16cid:durableId="25447114">
    <w:abstractNumId w:val="35"/>
  </w:num>
  <w:num w:numId="30" w16cid:durableId="303432902">
    <w:abstractNumId w:val="25"/>
  </w:num>
  <w:num w:numId="31" w16cid:durableId="530536542">
    <w:abstractNumId w:val="29"/>
  </w:num>
  <w:num w:numId="32" w16cid:durableId="2111853613">
    <w:abstractNumId w:val="4"/>
  </w:num>
  <w:num w:numId="33" w16cid:durableId="1263296859">
    <w:abstractNumId w:val="10"/>
  </w:num>
  <w:num w:numId="34" w16cid:durableId="1731348266">
    <w:abstractNumId w:val="18"/>
  </w:num>
  <w:num w:numId="35" w16cid:durableId="295911437">
    <w:abstractNumId w:val="31"/>
  </w:num>
  <w:num w:numId="36" w16cid:durableId="645595498">
    <w:abstractNumId w:val="40"/>
  </w:num>
  <w:num w:numId="37" w16cid:durableId="1421638288">
    <w:abstractNumId w:val="9"/>
  </w:num>
  <w:num w:numId="38" w16cid:durableId="84889520">
    <w:abstractNumId w:val="33"/>
  </w:num>
  <w:num w:numId="39" w16cid:durableId="672416920">
    <w:abstractNumId w:val="17"/>
  </w:num>
  <w:num w:numId="40" w16cid:durableId="598678316">
    <w:abstractNumId w:val="7"/>
  </w:num>
  <w:num w:numId="41" w16cid:durableId="920331708">
    <w:abstractNumId w:val="28"/>
  </w:num>
  <w:num w:numId="42" w16cid:durableId="1926694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bordersDoNotSurroundHeader/>
  <w:bordersDoNotSurroundFooter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97B"/>
    <w:rsid w:val="000044FF"/>
    <w:rsid w:val="00005EE4"/>
    <w:rsid w:val="00013002"/>
    <w:rsid w:val="000137BA"/>
    <w:rsid w:val="00020896"/>
    <w:rsid w:val="00022FD0"/>
    <w:rsid w:val="000231CF"/>
    <w:rsid w:val="0002643D"/>
    <w:rsid w:val="00031A15"/>
    <w:rsid w:val="00041F6E"/>
    <w:rsid w:val="00043FC7"/>
    <w:rsid w:val="00044D90"/>
    <w:rsid w:val="00047D41"/>
    <w:rsid w:val="00053FA0"/>
    <w:rsid w:val="000605BF"/>
    <w:rsid w:val="0006603B"/>
    <w:rsid w:val="000679BE"/>
    <w:rsid w:val="00071BA8"/>
    <w:rsid w:val="0007313F"/>
    <w:rsid w:val="00075AB4"/>
    <w:rsid w:val="00075E8A"/>
    <w:rsid w:val="0007608A"/>
    <w:rsid w:val="0008389D"/>
    <w:rsid w:val="00084E88"/>
    <w:rsid w:val="00085F9F"/>
    <w:rsid w:val="0009400B"/>
    <w:rsid w:val="000A0599"/>
    <w:rsid w:val="000A139A"/>
    <w:rsid w:val="000A20E3"/>
    <w:rsid w:val="000A4032"/>
    <w:rsid w:val="000A6862"/>
    <w:rsid w:val="000B1ABB"/>
    <w:rsid w:val="000B1F6A"/>
    <w:rsid w:val="000B7668"/>
    <w:rsid w:val="000D0ECA"/>
    <w:rsid w:val="000D2BC1"/>
    <w:rsid w:val="000D7819"/>
    <w:rsid w:val="000D7844"/>
    <w:rsid w:val="000E2EAF"/>
    <w:rsid w:val="000F0DB0"/>
    <w:rsid w:val="000F0E65"/>
    <w:rsid w:val="0010045D"/>
    <w:rsid w:val="00104C1F"/>
    <w:rsid w:val="001061A7"/>
    <w:rsid w:val="00107215"/>
    <w:rsid w:val="001139AF"/>
    <w:rsid w:val="00115020"/>
    <w:rsid w:val="001155E9"/>
    <w:rsid w:val="00116B3B"/>
    <w:rsid w:val="0011794E"/>
    <w:rsid w:val="001238C9"/>
    <w:rsid w:val="001245BE"/>
    <w:rsid w:val="00124AD5"/>
    <w:rsid w:val="00136FE8"/>
    <w:rsid w:val="001506CF"/>
    <w:rsid w:val="00151AC1"/>
    <w:rsid w:val="00155691"/>
    <w:rsid w:val="00155C57"/>
    <w:rsid w:val="00161BF2"/>
    <w:rsid w:val="00161FE7"/>
    <w:rsid w:val="00165347"/>
    <w:rsid w:val="0017225D"/>
    <w:rsid w:val="001821D5"/>
    <w:rsid w:val="00182A78"/>
    <w:rsid w:val="0018362D"/>
    <w:rsid w:val="00185B03"/>
    <w:rsid w:val="001876A9"/>
    <w:rsid w:val="00190F94"/>
    <w:rsid w:val="0019199F"/>
    <w:rsid w:val="00191C42"/>
    <w:rsid w:val="001923AF"/>
    <w:rsid w:val="001955C5"/>
    <w:rsid w:val="0019789B"/>
    <w:rsid w:val="001A3509"/>
    <w:rsid w:val="001A4CF6"/>
    <w:rsid w:val="001A58AE"/>
    <w:rsid w:val="001A58B1"/>
    <w:rsid w:val="001A7D0A"/>
    <w:rsid w:val="001B5CAD"/>
    <w:rsid w:val="001B6EC2"/>
    <w:rsid w:val="001C03FE"/>
    <w:rsid w:val="001C0BC6"/>
    <w:rsid w:val="001C1201"/>
    <w:rsid w:val="001C3433"/>
    <w:rsid w:val="001C4906"/>
    <w:rsid w:val="001C6E9E"/>
    <w:rsid w:val="001C7D56"/>
    <w:rsid w:val="001D07FB"/>
    <w:rsid w:val="001D3EB3"/>
    <w:rsid w:val="001D742C"/>
    <w:rsid w:val="001E3957"/>
    <w:rsid w:val="001E6839"/>
    <w:rsid w:val="001E71B0"/>
    <w:rsid w:val="001F029A"/>
    <w:rsid w:val="001F239F"/>
    <w:rsid w:val="001F547E"/>
    <w:rsid w:val="001F6514"/>
    <w:rsid w:val="001F6D40"/>
    <w:rsid w:val="00201C7E"/>
    <w:rsid w:val="0021064C"/>
    <w:rsid w:val="00210CA0"/>
    <w:rsid w:val="0021266A"/>
    <w:rsid w:val="002157B0"/>
    <w:rsid w:val="00215CB5"/>
    <w:rsid w:val="00216BCC"/>
    <w:rsid w:val="00217309"/>
    <w:rsid w:val="0022063A"/>
    <w:rsid w:val="00222A6D"/>
    <w:rsid w:val="00223785"/>
    <w:rsid w:val="002241B5"/>
    <w:rsid w:val="002249DE"/>
    <w:rsid w:val="00224E97"/>
    <w:rsid w:val="0022620B"/>
    <w:rsid w:val="002321E8"/>
    <w:rsid w:val="002322B6"/>
    <w:rsid w:val="002342CD"/>
    <w:rsid w:val="00234AEC"/>
    <w:rsid w:val="002417E3"/>
    <w:rsid w:val="002440F9"/>
    <w:rsid w:val="00245D4F"/>
    <w:rsid w:val="002465E4"/>
    <w:rsid w:val="00250C87"/>
    <w:rsid w:val="00252308"/>
    <w:rsid w:val="002566E1"/>
    <w:rsid w:val="002576B3"/>
    <w:rsid w:val="00266DB1"/>
    <w:rsid w:val="00270B6F"/>
    <w:rsid w:val="00271869"/>
    <w:rsid w:val="00274729"/>
    <w:rsid w:val="002753A5"/>
    <w:rsid w:val="002808D8"/>
    <w:rsid w:val="002834A3"/>
    <w:rsid w:val="00287DD2"/>
    <w:rsid w:val="002965B7"/>
    <w:rsid w:val="002A1837"/>
    <w:rsid w:val="002A3011"/>
    <w:rsid w:val="002A4443"/>
    <w:rsid w:val="002A69AE"/>
    <w:rsid w:val="002B4DA4"/>
    <w:rsid w:val="002B5D8A"/>
    <w:rsid w:val="002C10C5"/>
    <w:rsid w:val="002C1CFE"/>
    <w:rsid w:val="002C58A0"/>
    <w:rsid w:val="002C630D"/>
    <w:rsid w:val="002C6C77"/>
    <w:rsid w:val="002C7EF6"/>
    <w:rsid w:val="002D03E1"/>
    <w:rsid w:val="002D070D"/>
    <w:rsid w:val="002D0AF1"/>
    <w:rsid w:val="002D6117"/>
    <w:rsid w:val="002D62A8"/>
    <w:rsid w:val="002E1F00"/>
    <w:rsid w:val="002E2AE5"/>
    <w:rsid w:val="002E38CC"/>
    <w:rsid w:val="002E47CF"/>
    <w:rsid w:val="002E7E92"/>
    <w:rsid w:val="002F5168"/>
    <w:rsid w:val="002F6246"/>
    <w:rsid w:val="002F6888"/>
    <w:rsid w:val="00303A09"/>
    <w:rsid w:val="00310947"/>
    <w:rsid w:val="0031252F"/>
    <w:rsid w:val="003141F6"/>
    <w:rsid w:val="00314F6E"/>
    <w:rsid w:val="00315AB3"/>
    <w:rsid w:val="003165F9"/>
    <w:rsid w:val="003225A1"/>
    <w:rsid w:val="00323B9D"/>
    <w:rsid w:val="0032588E"/>
    <w:rsid w:val="00326CF2"/>
    <w:rsid w:val="00337728"/>
    <w:rsid w:val="003450D8"/>
    <w:rsid w:val="00347632"/>
    <w:rsid w:val="003476D8"/>
    <w:rsid w:val="00350756"/>
    <w:rsid w:val="003529BE"/>
    <w:rsid w:val="00356F8A"/>
    <w:rsid w:val="00357417"/>
    <w:rsid w:val="003628CC"/>
    <w:rsid w:val="00365669"/>
    <w:rsid w:val="00366B69"/>
    <w:rsid w:val="00371F1F"/>
    <w:rsid w:val="00372E22"/>
    <w:rsid w:val="003751D2"/>
    <w:rsid w:val="00382C25"/>
    <w:rsid w:val="00385E13"/>
    <w:rsid w:val="003873F7"/>
    <w:rsid w:val="003931CC"/>
    <w:rsid w:val="0039482F"/>
    <w:rsid w:val="00394C34"/>
    <w:rsid w:val="003976DF"/>
    <w:rsid w:val="003A0A40"/>
    <w:rsid w:val="003A144E"/>
    <w:rsid w:val="003A2CCB"/>
    <w:rsid w:val="003A3A14"/>
    <w:rsid w:val="003A6718"/>
    <w:rsid w:val="003A6811"/>
    <w:rsid w:val="003C0C19"/>
    <w:rsid w:val="003C5925"/>
    <w:rsid w:val="003D1763"/>
    <w:rsid w:val="003D1F44"/>
    <w:rsid w:val="003D2C2D"/>
    <w:rsid w:val="003D2D01"/>
    <w:rsid w:val="003D36FB"/>
    <w:rsid w:val="003D56BF"/>
    <w:rsid w:val="003D6A75"/>
    <w:rsid w:val="003E141E"/>
    <w:rsid w:val="003E19F8"/>
    <w:rsid w:val="003E26F2"/>
    <w:rsid w:val="003E321C"/>
    <w:rsid w:val="003E41B2"/>
    <w:rsid w:val="003E5416"/>
    <w:rsid w:val="003E5581"/>
    <w:rsid w:val="003E55FC"/>
    <w:rsid w:val="003F05CB"/>
    <w:rsid w:val="003F2111"/>
    <w:rsid w:val="003F2EFC"/>
    <w:rsid w:val="003F421F"/>
    <w:rsid w:val="003F4ACF"/>
    <w:rsid w:val="0040567C"/>
    <w:rsid w:val="0040798B"/>
    <w:rsid w:val="0041127D"/>
    <w:rsid w:val="00412E49"/>
    <w:rsid w:val="0041770C"/>
    <w:rsid w:val="004266CE"/>
    <w:rsid w:val="0043138E"/>
    <w:rsid w:val="00432328"/>
    <w:rsid w:val="00433E28"/>
    <w:rsid w:val="004348CF"/>
    <w:rsid w:val="00437181"/>
    <w:rsid w:val="004420BF"/>
    <w:rsid w:val="0044262E"/>
    <w:rsid w:val="00442F0B"/>
    <w:rsid w:val="00442F0F"/>
    <w:rsid w:val="0044342E"/>
    <w:rsid w:val="00444B15"/>
    <w:rsid w:val="00447670"/>
    <w:rsid w:val="00450AE3"/>
    <w:rsid w:val="00453AA8"/>
    <w:rsid w:val="00455FF3"/>
    <w:rsid w:val="00460BD4"/>
    <w:rsid w:val="00471D40"/>
    <w:rsid w:val="00471F17"/>
    <w:rsid w:val="004824A3"/>
    <w:rsid w:val="00483D8B"/>
    <w:rsid w:val="00484AC5"/>
    <w:rsid w:val="00492087"/>
    <w:rsid w:val="00492C5D"/>
    <w:rsid w:val="00493CBF"/>
    <w:rsid w:val="00496AE6"/>
    <w:rsid w:val="004A523D"/>
    <w:rsid w:val="004A5A48"/>
    <w:rsid w:val="004A5E11"/>
    <w:rsid w:val="004A620E"/>
    <w:rsid w:val="004A636E"/>
    <w:rsid w:val="004B4ADA"/>
    <w:rsid w:val="004C1DEC"/>
    <w:rsid w:val="004C26CE"/>
    <w:rsid w:val="004C3751"/>
    <w:rsid w:val="004C4735"/>
    <w:rsid w:val="004C4A9E"/>
    <w:rsid w:val="004C7C48"/>
    <w:rsid w:val="004E2C54"/>
    <w:rsid w:val="004E34CE"/>
    <w:rsid w:val="004E45C8"/>
    <w:rsid w:val="004E5255"/>
    <w:rsid w:val="004F104B"/>
    <w:rsid w:val="004F1B0E"/>
    <w:rsid w:val="004F3D40"/>
    <w:rsid w:val="004F5D4F"/>
    <w:rsid w:val="005011D3"/>
    <w:rsid w:val="00501634"/>
    <w:rsid w:val="00503A84"/>
    <w:rsid w:val="00510450"/>
    <w:rsid w:val="00511E58"/>
    <w:rsid w:val="00514210"/>
    <w:rsid w:val="0051476D"/>
    <w:rsid w:val="0051753C"/>
    <w:rsid w:val="005209FA"/>
    <w:rsid w:val="00520BB3"/>
    <w:rsid w:val="005219B7"/>
    <w:rsid w:val="005301CA"/>
    <w:rsid w:val="00530DA2"/>
    <w:rsid w:val="005353AD"/>
    <w:rsid w:val="005354CD"/>
    <w:rsid w:val="00542678"/>
    <w:rsid w:val="00543EE7"/>
    <w:rsid w:val="005560E2"/>
    <w:rsid w:val="005611C4"/>
    <w:rsid w:val="00564069"/>
    <w:rsid w:val="00567F2A"/>
    <w:rsid w:val="005735B2"/>
    <w:rsid w:val="00573764"/>
    <w:rsid w:val="00575B43"/>
    <w:rsid w:val="00585204"/>
    <w:rsid w:val="005915AE"/>
    <w:rsid w:val="005934F7"/>
    <w:rsid w:val="0059354F"/>
    <w:rsid w:val="005A03A1"/>
    <w:rsid w:val="005A0A2F"/>
    <w:rsid w:val="005A134A"/>
    <w:rsid w:val="005A1C58"/>
    <w:rsid w:val="005A6A75"/>
    <w:rsid w:val="005B114E"/>
    <w:rsid w:val="005B2C9A"/>
    <w:rsid w:val="005C10F5"/>
    <w:rsid w:val="005C1BE1"/>
    <w:rsid w:val="005C231E"/>
    <w:rsid w:val="005C3672"/>
    <w:rsid w:val="005C5C4A"/>
    <w:rsid w:val="005C61BE"/>
    <w:rsid w:val="005D0B72"/>
    <w:rsid w:val="005D3D76"/>
    <w:rsid w:val="005D5246"/>
    <w:rsid w:val="005D6AFB"/>
    <w:rsid w:val="005D78BA"/>
    <w:rsid w:val="005E05DB"/>
    <w:rsid w:val="005E2B80"/>
    <w:rsid w:val="005E43E5"/>
    <w:rsid w:val="005E47C7"/>
    <w:rsid w:val="005E4EE6"/>
    <w:rsid w:val="005E5BA7"/>
    <w:rsid w:val="005E7F09"/>
    <w:rsid w:val="005F292E"/>
    <w:rsid w:val="005F3FDB"/>
    <w:rsid w:val="005F427B"/>
    <w:rsid w:val="005F4783"/>
    <w:rsid w:val="005F6606"/>
    <w:rsid w:val="005F7979"/>
    <w:rsid w:val="00605FBF"/>
    <w:rsid w:val="00606936"/>
    <w:rsid w:val="00612BC0"/>
    <w:rsid w:val="00613523"/>
    <w:rsid w:val="00615BC3"/>
    <w:rsid w:val="00617C61"/>
    <w:rsid w:val="0062121F"/>
    <w:rsid w:val="00633251"/>
    <w:rsid w:val="00633285"/>
    <w:rsid w:val="00635E62"/>
    <w:rsid w:val="00642650"/>
    <w:rsid w:val="0064622C"/>
    <w:rsid w:val="0065017D"/>
    <w:rsid w:val="0065501F"/>
    <w:rsid w:val="00656FD3"/>
    <w:rsid w:val="00657815"/>
    <w:rsid w:val="00661F6D"/>
    <w:rsid w:val="006624BA"/>
    <w:rsid w:val="00664305"/>
    <w:rsid w:val="00666327"/>
    <w:rsid w:val="00676174"/>
    <w:rsid w:val="006807AE"/>
    <w:rsid w:val="00681B59"/>
    <w:rsid w:val="00682BED"/>
    <w:rsid w:val="00685915"/>
    <w:rsid w:val="00686B9D"/>
    <w:rsid w:val="00687161"/>
    <w:rsid w:val="00690366"/>
    <w:rsid w:val="006906EC"/>
    <w:rsid w:val="00690745"/>
    <w:rsid w:val="006916E9"/>
    <w:rsid w:val="006946A9"/>
    <w:rsid w:val="00696C5F"/>
    <w:rsid w:val="006A263B"/>
    <w:rsid w:val="006B20C3"/>
    <w:rsid w:val="006B25CA"/>
    <w:rsid w:val="006B2A88"/>
    <w:rsid w:val="006B4EC3"/>
    <w:rsid w:val="006B5033"/>
    <w:rsid w:val="006B738C"/>
    <w:rsid w:val="006B73CF"/>
    <w:rsid w:val="006B7407"/>
    <w:rsid w:val="006C18D7"/>
    <w:rsid w:val="006C2ED0"/>
    <w:rsid w:val="006C342C"/>
    <w:rsid w:val="006C4027"/>
    <w:rsid w:val="006C5320"/>
    <w:rsid w:val="006C6182"/>
    <w:rsid w:val="006D2E06"/>
    <w:rsid w:val="006D638F"/>
    <w:rsid w:val="006E0A51"/>
    <w:rsid w:val="006E0A70"/>
    <w:rsid w:val="006E322D"/>
    <w:rsid w:val="006E52F0"/>
    <w:rsid w:val="006F052F"/>
    <w:rsid w:val="006F194F"/>
    <w:rsid w:val="006F2E00"/>
    <w:rsid w:val="006F5E59"/>
    <w:rsid w:val="006F72D5"/>
    <w:rsid w:val="006F7440"/>
    <w:rsid w:val="00704F9F"/>
    <w:rsid w:val="007052DE"/>
    <w:rsid w:val="007113C1"/>
    <w:rsid w:val="00715955"/>
    <w:rsid w:val="00716F80"/>
    <w:rsid w:val="007203F3"/>
    <w:rsid w:val="00722E36"/>
    <w:rsid w:val="007237CA"/>
    <w:rsid w:val="00724191"/>
    <w:rsid w:val="00727F6D"/>
    <w:rsid w:val="00733B74"/>
    <w:rsid w:val="0073724A"/>
    <w:rsid w:val="00741972"/>
    <w:rsid w:val="007422F4"/>
    <w:rsid w:val="007437B0"/>
    <w:rsid w:val="00746232"/>
    <w:rsid w:val="00747532"/>
    <w:rsid w:val="0074780E"/>
    <w:rsid w:val="00751C01"/>
    <w:rsid w:val="00751CD7"/>
    <w:rsid w:val="0075542D"/>
    <w:rsid w:val="00756102"/>
    <w:rsid w:val="00757B39"/>
    <w:rsid w:val="007603C1"/>
    <w:rsid w:val="00760D65"/>
    <w:rsid w:val="00762F5E"/>
    <w:rsid w:val="00767218"/>
    <w:rsid w:val="00767A0F"/>
    <w:rsid w:val="00771C26"/>
    <w:rsid w:val="00783FBF"/>
    <w:rsid w:val="00785582"/>
    <w:rsid w:val="00785E70"/>
    <w:rsid w:val="007862C4"/>
    <w:rsid w:val="00786B7D"/>
    <w:rsid w:val="0079017D"/>
    <w:rsid w:val="00791D71"/>
    <w:rsid w:val="00795280"/>
    <w:rsid w:val="0079691D"/>
    <w:rsid w:val="007A6C60"/>
    <w:rsid w:val="007A77F4"/>
    <w:rsid w:val="007B1B58"/>
    <w:rsid w:val="007B27CA"/>
    <w:rsid w:val="007B2E28"/>
    <w:rsid w:val="007B6FA1"/>
    <w:rsid w:val="007B7828"/>
    <w:rsid w:val="007C6D40"/>
    <w:rsid w:val="007D4DB8"/>
    <w:rsid w:val="007E4851"/>
    <w:rsid w:val="007E7054"/>
    <w:rsid w:val="007F07EA"/>
    <w:rsid w:val="007F2BB0"/>
    <w:rsid w:val="0082002C"/>
    <w:rsid w:val="008221ED"/>
    <w:rsid w:val="0082548B"/>
    <w:rsid w:val="008274C6"/>
    <w:rsid w:val="0083057D"/>
    <w:rsid w:val="008323F4"/>
    <w:rsid w:val="00834A7F"/>
    <w:rsid w:val="00842A76"/>
    <w:rsid w:val="00844B40"/>
    <w:rsid w:val="0085020E"/>
    <w:rsid w:val="00853623"/>
    <w:rsid w:val="008606E9"/>
    <w:rsid w:val="008616DD"/>
    <w:rsid w:val="00862DD9"/>
    <w:rsid w:val="00862DE9"/>
    <w:rsid w:val="00870046"/>
    <w:rsid w:val="008717D8"/>
    <w:rsid w:val="00875DEF"/>
    <w:rsid w:val="00876F98"/>
    <w:rsid w:val="008825BD"/>
    <w:rsid w:val="00890A2B"/>
    <w:rsid w:val="00896A34"/>
    <w:rsid w:val="00896E23"/>
    <w:rsid w:val="00897759"/>
    <w:rsid w:val="008A25F1"/>
    <w:rsid w:val="008A28B2"/>
    <w:rsid w:val="008A6A31"/>
    <w:rsid w:val="008B04BC"/>
    <w:rsid w:val="008B1742"/>
    <w:rsid w:val="008B2F50"/>
    <w:rsid w:val="008B320B"/>
    <w:rsid w:val="008B5738"/>
    <w:rsid w:val="008B6944"/>
    <w:rsid w:val="008C0D44"/>
    <w:rsid w:val="008C458F"/>
    <w:rsid w:val="008D2E99"/>
    <w:rsid w:val="008D4812"/>
    <w:rsid w:val="008D68B4"/>
    <w:rsid w:val="008E1E03"/>
    <w:rsid w:val="008E4029"/>
    <w:rsid w:val="008E4A27"/>
    <w:rsid w:val="008E76E8"/>
    <w:rsid w:val="008F0767"/>
    <w:rsid w:val="0090501E"/>
    <w:rsid w:val="00905BBD"/>
    <w:rsid w:val="00906285"/>
    <w:rsid w:val="0090674B"/>
    <w:rsid w:val="00906CD8"/>
    <w:rsid w:val="00910277"/>
    <w:rsid w:val="00910A3D"/>
    <w:rsid w:val="0091240E"/>
    <w:rsid w:val="009128FC"/>
    <w:rsid w:val="00914745"/>
    <w:rsid w:val="00917936"/>
    <w:rsid w:val="00941D5E"/>
    <w:rsid w:val="009437E6"/>
    <w:rsid w:val="009457E5"/>
    <w:rsid w:val="00945D45"/>
    <w:rsid w:val="009502B4"/>
    <w:rsid w:val="00951E70"/>
    <w:rsid w:val="00953E68"/>
    <w:rsid w:val="00954130"/>
    <w:rsid w:val="00960439"/>
    <w:rsid w:val="009616CB"/>
    <w:rsid w:val="0096365E"/>
    <w:rsid w:val="00965EAD"/>
    <w:rsid w:val="0096673D"/>
    <w:rsid w:val="00970DD8"/>
    <w:rsid w:val="009713DB"/>
    <w:rsid w:val="0098127F"/>
    <w:rsid w:val="00982261"/>
    <w:rsid w:val="0098398B"/>
    <w:rsid w:val="00987C3D"/>
    <w:rsid w:val="0099085E"/>
    <w:rsid w:val="009925DD"/>
    <w:rsid w:val="00992F6A"/>
    <w:rsid w:val="009960C4"/>
    <w:rsid w:val="009961B3"/>
    <w:rsid w:val="00996F5D"/>
    <w:rsid w:val="009A19D1"/>
    <w:rsid w:val="009A2454"/>
    <w:rsid w:val="009B06BE"/>
    <w:rsid w:val="009B1B2D"/>
    <w:rsid w:val="009B3263"/>
    <w:rsid w:val="009B3D5F"/>
    <w:rsid w:val="009B5B37"/>
    <w:rsid w:val="009B6A46"/>
    <w:rsid w:val="009C149B"/>
    <w:rsid w:val="009C6F68"/>
    <w:rsid w:val="009D35C1"/>
    <w:rsid w:val="009E2200"/>
    <w:rsid w:val="009E398B"/>
    <w:rsid w:val="009E4490"/>
    <w:rsid w:val="009F336D"/>
    <w:rsid w:val="009F6329"/>
    <w:rsid w:val="009F6B9C"/>
    <w:rsid w:val="009F6FE8"/>
    <w:rsid w:val="009F77B6"/>
    <w:rsid w:val="00A0217D"/>
    <w:rsid w:val="00A029CA"/>
    <w:rsid w:val="00A05582"/>
    <w:rsid w:val="00A10028"/>
    <w:rsid w:val="00A11CAF"/>
    <w:rsid w:val="00A24920"/>
    <w:rsid w:val="00A26B54"/>
    <w:rsid w:val="00A2730D"/>
    <w:rsid w:val="00A30FFE"/>
    <w:rsid w:val="00A35D36"/>
    <w:rsid w:val="00A41F4C"/>
    <w:rsid w:val="00A4374C"/>
    <w:rsid w:val="00A54AA5"/>
    <w:rsid w:val="00A56BE8"/>
    <w:rsid w:val="00A623DB"/>
    <w:rsid w:val="00A62A2C"/>
    <w:rsid w:val="00A62DB2"/>
    <w:rsid w:val="00A67C5E"/>
    <w:rsid w:val="00A718E2"/>
    <w:rsid w:val="00A728D1"/>
    <w:rsid w:val="00A73A4F"/>
    <w:rsid w:val="00A77F6B"/>
    <w:rsid w:val="00A819B6"/>
    <w:rsid w:val="00A83078"/>
    <w:rsid w:val="00A90DEF"/>
    <w:rsid w:val="00AA3D77"/>
    <w:rsid w:val="00AB171A"/>
    <w:rsid w:val="00AB1E83"/>
    <w:rsid w:val="00AC0D74"/>
    <w:rsid w:val="00AC1A7B"/>
    <w:rsid w:val="00AC2DA2"/>
    <w:rsid w:val="00AC3C9A"/>
    <w:rsid w:val="00AC4790"/>
    <w:rsid w:val="00AC59DC"/>
    <w:rsid w:val="00AD029D"/>
    <w:rsid w:val="00AD085F"/>
    <w:rsid w:val="00AD29FE"/>
    <w:rsid w:val="00AD3B6D"/>
    <w:rsid w:val="00AD7302"/>
    <w:rsid w:val="00AE313C"/>
    <w:rsid w:val="00AE4075"/>
    <w:rsid w:val="00AE4541"/>
    <w:rsid w:val="00AE5B52"/>
    <w:rsid w:val="00AE5F51"/>
    <w:rsid w:val="00AE7F44"/>
    <w:rsid w:val="00AF32FF"/>
    <w:rsid w:val="00AF3A98"/>
    <w:rsid w:val="00AF6580"/>
    <w:rsid w:val="00B03721"/>
    <w:rsid w:val="00B04A2C"/>
    <w:rsid w:val="00B04C27"/>
    <w:rsid w:val="00B10870"/>
    <w:rsid w:val="00B15390"/>
    <w:rsid w:val="00B203D3"/>
    <w:rsid w:val="00B23C7B"/>
    <w:rsid w:val="00B345AC"/>
    <w:rsid w:val="00B34DA9"/>
    <w:rsid w:val="00B40A59"/>
    <w:rsid w:val="00B425C7"/>
    <w:rsid w:val="00B45591"/>
    <w:rsid w:val="00B45FDE"/>
    <w:rsid w:val="00B470E7"/>
    <w:rsid w:val="00B5307D"/>
    <w:rsid w:val="00B536B7"/>
    <w:rsid w:val="00B55BF8"/>
    <w:rsid w:val="00B6196E"/>
    <w:rsid w:val="00B6209B"/>
    <w:rsid w:val="00B666C2"/>
    <w:rsid w:val="00B66C71"/>
    <w:rsid w:val="00B74CE0"/>
    <w:rsid w:val="00B75680"/>
    <w:rsid w:val="00B829E4"/>
    <w:rsid w:val="00B83057"/>
    <w:rsid w:val="00B84616"/>
    <w:rsid w:val="00B84725"/>
    <w:rsid w:val="00B858F7"/>
    <w:rsid w:val="00B85B94"/>
    <w:rsid w:val="00B91272"/>
    <w:rsid w:val="00B91A38"/>
    <w:rsid w:val="00BA1B90"/>
    <w:rsid w:val="00BA5FE0"/>
    <w:rsid w:val="00BB0184"/>
    <w:rsid w:val="00BB040A"/>
    <w:rsid w:val="00BB05C9"/>
    <w:rsid w:val="00BB0792"/>
    <w:rsid w:val="00BB69AA"/>
    <w:rsid w:val="00BB78B7"/>
    <w:rsid w:val="00BC3B79"/>
    <w:rsid w:val="00BD144E"/>
    <w:rsid w:val="00BD256A"/>
    <w:rsid w:val="00BE037B"/>
    <w:rsid w:val="00BE112D"/>
    <w:rsid w:val="00BE282E"/>
    <w:rsid w:val="00BE5FB0"/>
    <w:rsid w:val="00BF2C2F"/>
    <w:rsid w:val="00BF2F71"/>
    <w:rsid w:val="00BF388C"/>
    <w:rsid w:val="00BF76F0"/>
    <w:rsid w:val="00BF7883"/>
    <w:rsid w:val="00BF7C1B"/>
    <w:rsid w:val="00BF7F7D"/>
    <w:rsid w:val="00C068AD"/>
    <w:rsid w:val="00C120C1"/>
    <w:rsid w:val="00C20FBC"/>
    <w:rsid w:val="00C215E5"/>
    <w:rsid w:val="00C21D95"/>
    <w:rsid w:val="00C21E05"/>
    <w:rsid w:val="00C23AE1"/>
    <w:rsid w:val="00C2727F"/>
    <w:rsid w:val="00C3060A"/>
    <w:rsid w:val="00C32889"/>
    <w:rsid w:val="00C356A7"/>
    <w:rsid w:val="00C3604A"/>
    <w:rsid w:val="00C36908"/>
    <w:rsid w:val="00C41575"/>
    <w:rsid w:val="00C420BA"/>
    <w:rsid w:val="00C42700"/>
    <w:rsid w:val="00C42C36"/>
    <w:rsid w:val="00C45902"/>
    <w:rsid w:val="00C45F84"/>
    <w:rsid w:val="00C47C0F"/>
    <w:rsid w:val="00C47E8D"/>
    <w:rsid w:val="00C52E83"/>
    <w:rsid w:val="00C531E2"/>
    <w:rsid w:val="00C54563"/>
    <w:rsid w:val="00C54B68"/>
    <w:rsid w:val="00C71885"/>
    <w:rsid w:val="00C74A99"/>
    <w:rsid w:val="00C74E5D"/>
    <w:rsid w:val="00C7520D"/>
    <w:rsid w:val="00C834AA"/>
    <w:rsid w:val="00C87BBF"/>
    <w:rsid w:val="00C94534"/>
    <w:rsid w:val="00C9613E"/>
    <w:rsid w:val="00CA2C15"/>
    <w:rsid w:val="00CA33EA"/>
    <w:rsid w:val="00CA67A6"/>
    <w:rsid w:val="00CB04DA"/>
    <w:rsid w:val="00CB19DE"/>
    <w:rsid w:val="00CB20F7"/>
    <w:rsid w:val="00CB33D0"/>
    <w:rsid w:val="00CB41CC"/>
    <w:rsid w:val="00CB4ADA"/>
    <w:rsid w:val="00CC1688"/>
    <w:rsid w:val="00CC793E"/>
    <w:rsid w:val="00CD175F"/>
    <w:rsid w:val="00CD2F08"/>
    <w:rsid w:val="00CD597B"/>
    <w:rsid w:val="00CD6BC7"/>
    <w:rsid w:val="00CE2FB6"/>
    <w:rsid w:val="00CE33CC"/>
    <w:rsid w:val="00CE3ECB"/>
    <w:rsid w:val="00CE4BB8"/>
    <w:rsid w:val="00CF0127"/>
    <w:rsid w:val="00CF27F5"/>
    <w:rsid w:val="00CF2FC5"/>
    <w:rsid w:val="00CF4415"/>
    <w:rsid w:val="00CF4BC2"/>
    <w:rsid w:val="00CF71D1"/>
    <w:rsid w:val="00CF7701"/>
    <w:rsid w:val="00D034BE"/>
    <w:rsid w:val="00D07E24"/>
    <w:rsid w:val="00D11B5D"/>
    <w:rsid w:val="00D155DC"/>
    <w:rsid w:val="00D26C35"/>
    <w:rsid w:val="00D2717F"/>
    <w:rsid w:val="00D305EC"/>
    <w:rsid w:val="00D32438"/>
    <w:rsid w:val="00D346AB"/>
    <w:rsid w:val="00D370D6"/>
    <w:rsid w:val="00D42ACA"/>
    <w:rsid w:val="00D44838"/>
    <w:rsid w:val="00D47F8A"/>
    <w:rsid w:val="00D50F30"/>
    <w:rsid w:val="00D5151B"/>
    <w:rsid w:val="00D515E0"/>
    <w:rsid w:val="00D52203"/>
    <w:rsid w:val="00D54666"/>
    <w:rsid w:val="00D616FD"/>
    <w:rsid w:val="00D64E69"/>
    <w:rsid w:val="00D7415F"/>
    <w:rsid w:val="00D86BFC"/>
    <w:rsid w:val="00D878E0"/>
    <w:rsid w:val="00D91F3A"/>
    <w:rsid w:val="00D9464E"/>
    <w:rsid w:val="00D96971"/>
    <w:rsid w:val="00DA1413"/>
    <w:rsid w:val="00DA16E7"/>
    <w:rsid w:val="00DA1A21"/>
    <w:rsid w:val="00DA4A5D"/>
    <w:rsid w:val="00DA562E"/>
    <w:rsid w:val="00DA661D"/>
    <w:rsid w:val="00DA7807"/>
    <w:rsid w:val="00DB759F"/>
    <w:rsid w:val="00DC7FA7"/>
    <w:rsid w:val="00DD0158"/>
    <w:rsid w:val="00DD5330"/>
    <w:rsid w:val="00DE4F34"/>
    <w:rsid w:val="00DE6365"/>
    <w:rsid w:val="00DF0F3F"/>
    <w:rsid w:val="00DF376F"/>
    <w:rsid w:val="00DF4FC8"/>
    <w:rsid w:val="00E20990"/>
    <w:rsid w:val="00E235E5"/>
    <w:rsid w:val="00E345B7"/>
    <w:rsid w:val="00E42703"/>
    <w:rsid w:val="00E45ACE"/>
    <w:rsid w:val="00E47E4B"/>
    <w:rsid w:val="00E50D4A"/>
    <w:rsid w:val="00E61E39"/>
    <w:rsid w:val="00E62A31"/>
    <w:rsid w:val="00E63FA5"/>
    <w:rsid w:val="00E65327"/>
    <w:rsid w:val="00E70A3A"/>
    <w:rsid w:val="00E70BE0"/>
    <w:rsid w:val="00E70C40"/>
    <w:rsid w:val="00E70F4A"/>
    <w:rsid w:val="00E71D78"/>
    <w:rsid w:val="00E7621E"/>
    <w:rsid w:val="00E82A9C"/>
    <w:rsid w:val="00E866BE"/>
    <w:rsid w:val="00E904A8"/>
    <w:rsid w:val="00E92012"/>
    <w:rsid w:val="00E92E54"/>
    <w:rsid w:val="00EA58E0"/>
    <w:rsid w:val="00EA6585"/>
    <w:rsid w:val="00EA7F74"/>
    <w:rsid w:val="00EB14EC"/>
    <w:rsid w:val="00EB2028"/>
    <w:rsid w:val="00EB7D38"/>
    <w:rsid w:val="00EC1F76"/>
    <w:rsid w:val="00EE07F6"/>
    <w:rsid w:val="00EE335F"/>
    <w:rsid w:val="00EE4F88"/>
    <w:rsid w:val="00EE7D83"/>
    <w:rsid w:val="00EF4572"/>
    <w:rsid w:val="00EF6D68"/>
    <w:rsid w:val="00F02866"/>
    <w:rsid w:val="00F07B0D"/>
    <w:rsid w:val="00F104FF"/>
    <w:rsid w:val="00F12E8F"/>
    <w:rsid w:val="00F1671F"/>
    <w:rsid w:val="00F221D1"/>
    <w:rsid w:val="00F2221A"/>
    <w:rsid w:val="00F2442A"/>
    <w:rsid w:val="00F249AF"/>
    <w:rsid w:val="00F271C0"/>
    <w:rsid w:val="00F33E29"/>
    <w:rsid w:val="00F34FC9"/>
    <w:rsid w:val="00F366C0"/>
    <w:rsid w:val="00F37C4E"/>
    <w:rsid w:val="00F40711"/>
    <w:rsid w:val="00F427CE"/>
    <w:rsid w:val="00F46222"/>
    <w:rsid w:val="00F510DA"/>
    <w:rsid w:val="00F62FBE"/>
    <w:rsid w:val="00F64264"/>
    <w:rsid w:val="00F642D8"/>
    <w:rsid w:val="00F72BB9"/>
    <w:rsid w:val="00F75124"/>
    <w:rsid w:val="00F75736"/>
    <w:rsid w:val="00F758D9"/>
    <w:rsid w:val="00F809D9"/>
    <w:rsid w:val="00F81328"/>
    <w:rsid w:val="00F838D3"/>
    <w:rsid w:val="00F87E03"/>
    <w:rsid w:val="00F94E68"/>
    <w:rsid w:val="00F96983"/>
    <w:rsid w:val="00FA2CD4"/>
    <w:rsid w:val="00FA614C"/>
    <w:rsid w:val="00FA64E4"/>
    <w:rsid w:val="00FA6C55"/>
    <w:rsid w:val="00FB409E"/>
    <w:rsid w:val="00FB6132"/>
    <w:rsid w:val="00FB7992"/>
    <w:rsid w:val="00FC279C"/>
    <w:rsid w:val="00FC2A7B"/>
    <w:rsid w:val="00FC64C4"/>
    <w:rsid w:val="00FD16E0"/>
    <w:rsid w:val="00FD2D54"/>
    <w:rsid w:val="00FD50AB"/>
    <w:rsid w:val="00FE08F9"/>
    <w:rsid w:val="00FE3709"/>
    <w:rsid w:val="00FE525E"/>
    <w:rsid w:val="00FF5033"/>
    <w:rsid w:val="00FF560E"/>
    <w:rsid w:val="00FF5BD6"/>
    <w:rsid w:val="00FF72A6"/>
    <w:rsid w:val="00FF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2A9D9"/>
  <w15:chartTrackingRefBased/>
  <w15:docId w15:val="{2C4F27D3-7631-D54C-9D16-7E0338873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D51"/>
    <w:pPr>
      <w:widowControl w:val="0"/>
      <w:ind w:firstLineChars="200" w:firstLine="200"/>
      <w:jc w:val="both"/>
    </w:pPr>
    <w:rPr>
      <w:rFonts w:ascii="宋体" w:eastAsia="宋体" w:hAnsi="宋体" w:cs="Cambria"/>
      <w:color w:val="404040" w:themeColor="text1" w:themeTint="BF"/>
      <w:sz w:val="24"/>
    </w:rPr>
  </w:style>
  <w:style w:type="paragraph" w:styleId="17">
    <w:name w:val="heading 1"/>
    <w:aliases w:val="章"/>
    <w:basedOn w:val="a"/>
    <w:next w:val="a"/>
    <w:link w:val="18"/>
    <w:uiPriority w:val="9"/>
    <w:qFormat/>
    <w:rsid w:val="00E235E5"/>
    <w:pPr>
      <w:pBdr>
        <w:bottom w:val="single" w:sz="8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0">
    <w:name w:val="heading 2"/>
    <w:aliases w:val="节"/>
    <w:basedOn w:val="a"/>
    <w:next w:val="a"/>
    <w:link w:val="21"/>
    <w:uiPriority w:val="9"/>
    <w:unhideWhenUsed/>
    <w:qFormat/>
    <w:rsid w:val="00E235E5"/>
    <w:pPr>
      <w:keepLines/>
      <w:pBdr>
        <w:bottom w:val="single" w:sz="6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1"/>
    </w:pPr>
    <w:rPr>
      <w:rFonts w:cs="Times New Roman (标题 CS)"/>
      <w:b/>
      <w:bCs/>
      <w:sz w:val="30"/>
      <w:szCs w:val="32"/>
    </w:rPr>
  </w:style>
  <w:style w:type="paragraph" w:styleId="30">
    <w:name w:val="heading 3"/>
    <w:aliases w:val="小节"/>
    <w:basedOn w:val="a"/>
    <w:next w:val="a"/>
    <w:link w:val="31"/>
    <w:uiPriority w:val="9"/>
    <w:unhideWhenUsed/>
    <w:qFormat/>
    <w:rsid w:val="006D2E06"/>
    <w:pPr>
      <w:spacing w:beforeLines="50" w:before="50" w:afterLines="50" w:after="50" w:line="180" w:lineRule="auto"/>
      <w:ind w:firstLineChars="0" w:firstLine="0"/>
      <w:outlineLvl w:val="2"/>
    </w:pPr>
    <w:rPr>
      <w:b/>
      <w:bCs/>
      <w:sz w:val="28"/>
      <w:szCs w:val="32"/>
    </w:rPr>
  </w:style>
  <w:style w:type="paragraph" w:styleId="40">
    <w:name w:val="heading 4"/>
    <w:aliases w:val="条"/>
    <w:basedOn w:val="a"/>
    <w:next w:val="a"/>
    <w:link w:val="41"/>
    <w:uiPriority w:val="9"/>
    <w:unhideWhenUsed/>
    <w:qFormat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3"/>
    </w:pPr>
    <w:rPr>
      <w:rFonts w:cs="Times New Roman (标题 CS)"/>
      <w:b/>
      <w:bCs/>
      <w:szCs w:val="28"/>
    </w:rPr>
  </w:style>
  <w:style w:type="paragraph" w:styleId="50">
    <w:name w:val="heading 5"/>
    <w:aliases w:val="款"/>
    <w:basedOn w:val="a"/>
    <w:next w:val="a"/>
    <w:link w:val="5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4"/>
    </w:pPr>
    <w:rPr>
      <w:bCs/>
      <w:szCs w:val="28"/>
    </w:rPr>
  </w:style>
  <w:style w:type="paragraph" w:styleId="60">
    <w:name w:val="heading 6"/>
    <w:aliases w:val="项"/>
    <w:basedOn w:val="a"/>
    <w:next w:val="a"/>
    <w:link w:val="6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5"/>
    </w:pPr>
    <w:rPr>
      <w:rFonts w:cs="Times New Roman (标题 CS)"/>
      <w:b/>
      <w:bCs/>
    </w:rPr>
  </w:style>
  <w:style w:type="paragraph" w:styleId="70">
    <w:name w:val="heading 7"/>
    <w:aliases w:val="列项1"/>
    <w:basedOn w:val="a"/>
    <w:next w:val="a"/>
    <w:link w:val="71"/>
    <w:uiPriority w:val="9"/>
    <w:unhideWhenUsed/>
    <w:rsid w:val="006D2E06"/>
    <w:pPr>
      <w:keepNext/>
      <w:keepLines/>
      <w:spacing w:line="180" w:lineRule="auto"/>
      <w:ind w:firstLineChars="0" w:firstLine="0"/>
      <w:outlineLvl w:val="6"/>
    </w:pPr>
    <w:rPr>
      <w:bCs/>
    </w:rPr>
  </w:style>
  <w:style w:type="paragraph" w:styleId="80">
    <w:name w:val="heading 8"/>
    <w:aliases w:val="列项2"/>
    <w:basedOn w:val="a"/>
    <w:next w:val="a"/>
    <w:link w:val="81"/>
    <w:uiPriority w:val="9"/>
    <w:unhideWhenUsed/>
    <w:rsid w:val="006D2E06"/>
    <w:pPr>
      <w:keepNext/>
      <w:keepLines/>
      <w:spacing w:line="180" w:lineRule="auto"/>
      <w:ind w:firstLineChars="0" w:firstLine="0"/>
      <w:outlineLvl w:val="7"/>
    </w:pPr>
    <w:rPr>
      <w:rFonts w:cs="Times New Roman (标题 CS)"/>
    </w:rPr>
  </w:style>
  <w:style w:type="paragraph" w:styleId="90">
    <w:name w:val="heading 9"/>
    <w:aliases w:val="列项3"/>
    <w:basedOn w:val="a"/>
    <w:next w:val="a"/>
    <w:link w:val="91"/>
    <w:uiPriority w:val="9"/>
    <w:unhideWhenUsed/>
    <w:rsid w:val="006D2E06"/>
    <w:pPr>
      <w:keepNext/>
      <w:keepLines/>
      <w:spacing w:line="180" w:lineRule="auto"/>
      <w:ind w:firstLineChars="0" w:firstLine="0"/>
      <w:outlineLvl w:val="8"/>
    </w:pPr>
    <w:rPr>
      <w:rFonts w:cs="Times New Roman (标题 CS)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标题 1 字符"/>
    <w:aliases w:val="章 字符"/>
    <w:basedOn w:val="a0"/>
    <w:link w:val="17"/>
    <w:uiPriority w:val="9"/>
    <w:rsid w:val="00E235E5"/>
    <w:rPr>
      <w:rFonts w:ascii="宋体" w:eastAsia="宋体" w:hAnsi="宋体" w:cs="Cambria"/>
      <w:b/>
      <w:bCs/>
      <w:color w:val="404040" w:themeColor="text1" w:themeTint="BF"/>
      <w:kern w:val="44"/>
      <w:sz w:val="44"/>
      <w:szCs w:val="44"/>
    </w:rPr>
  </w:style>
  <w:style w:type="character" w:customStyle="1" w:styleId="21">
    <w:name w:val="标题 2 字符"/>
    <w:aliases w:val="节 字符"/>
    <w:basedOn w:val="a0"/>
    <w:link w:val="20"/>
    <w:uiPriority w:val="9"/>
    <w:rsid w:val="00E235E5"/>
    <w:rPr>
      <w:rFonts w:ascii="宋体" w:eastAsia="宋体" w:hAnsi="宋体" w:cs="Times New Roman (标题 CS)"/>
      <w:b/>
      <w:bCs/>
      <w:color w:val="404040" w:themeColor="text1" w:themeTint="BF"/>
      <w:sz w:val="30"/>
      <w:szCs w:val="32"/>
    </w:rPr>
  </w:style>
  <w:style w:type="character" w:customStyle="1" w:styleId="31">
    <w:name w:val="标题 3 字符"/>
    <w:aliases w:val="小节 字符"/>
    <w:basedOn w:val="a0"/>
    <w:link w:val="30"/>
    <w:uiPriority w:val="9"/>
    <w:rsid w:val="006D2E06"/>
    <w:rPr>
      <w:rFonts w:ascii="宋体" w:eastAsia="宋体" w:hAnsi="宋体" w:cs="Cambria"/>
      <w:b/>
      <w:bCs/>
      <w:color w:val="404040" w:themeColor="text1" w:themeTint="BF"/>
      <w:sz w:val="28"/>
      <w:szCs w:val="32"/>
    </w:rPr>
  </w:style>
  <w:style w:type="character" w:customStyle="1" w:styleId="41">
    <w:name w:val="标题 4 字符"/>
    <w:aliases w:val="条 字符"/>
    <w:basedOn w:val="a0"/>
    <w:link w:val="4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  <w:szCs w:val="28"/>
    </w:rPr>
  </w:style>
  <w:style w:type="character" w:customStyle="1" w:styleId="51">
    <w:name w:val="标题 5 字符"/>
    <w:aliases w:val="款 字符"/>
    <w:basedOn w:val="a0"/>
    <w:link w:val="50"/>
    <w:uiPriority w:val="9"/>
    <w:rsid w:val="006D2E06"/>
    <w:rPr>
      <w:rFonts w:ascii="宋体" w:eastAsia="宋体" w:hAnsi="宋体" w:cs="Cambria"/>
      <w:bCs/>
      <w:color w:val="404040" w:themeColor="text1" w:themeTint="BF"/>
      <w:szCs w:val="28"/>
    </w:rPr>
  </w:style>
  <w:style w:type="character" w:customStyle="1" w:styleId="61">
    <w:name w:val="标题 6 字符"/>
    <w:aliases w:val="项 字符"/>
    <w:basedOn w:val="a0"/>
    <w:link w:val="6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</w:rPr>
  </w:style>
  <w:style w:type="character" w:customStyle="1" w:styleId="71">
    <w:name w:val="标题 7 字符"/>
    <w:aliases w:val="列项1 字符"/>
    <w:basedOn w:val="a0"/>
    <w:link w:val="70"/>
    <w:uiPriority w:val="9"/>
    <w:rsid w:val="006D2E06"/>
    <w:rPr>
      <w:rFonts w:ascii="宋体" w:eastAsia="宋体" w:hAnsi="宋体" w:cs="Cambria"/>
      <w:bCs/>
      <w:color w:val="404040" w:themeColor="text1" w:themeTint="BF"/>
    </w:rPr>
  </w:style>
  <w:style w:type="character" w:customStyle="1" w:styleId="81">
    <w:name w:val="标题 8 字符"/>
    <w:aliases w:val="列项2 字符"/>
    <w:basedOn w:val="a0"/>
    <w:link w:val="80"/>
    <w:uiPriority w:val="9"/>
    <w:rsid w:val="006D2E06"/>
    <w:rPr>
      <w:rFonts w:ascii="宋体" w:eastAsia="宋体" w:hAnsi="宋体" w:cs="Times New Roman (标题 CS)"/>
      <w:color w:val="404040" w:themeColor="text1" w:themeTint="BF"/>
    </w:rPr>
  </w:style>
  <w:style w:type="character" w:customStyle="1" w:styleId="91">
    <w:name w:val="标题 9 字符"/>
    <w:aliases w:val="列项3 字符"/>
    <w:basedOn w:val="a0"/>
    <w:link w:val="90"/>
    <w:uiPriority w:val="9"/>
    <w:rsid w:val="006D2E06"/>
    <w:rPr>
      <w:rFonts w:ascii="宋体" w:eastAsia="宋体" w:hAnsi="宋体" w:cs="Times New Roman (标题 CS)"/>
      <w:color w:val="404040" w:themeColor="text1" w:themeTint="BF"/>
      <w:szCs w:val="21"/>
    </w:rPr>
  </w:style>
  <w:style w:type="numbering" w:customStyle="1" w:styleId="1">
    <w:name w:val="当前列表1"/>
    <w:uiPriority w:val="99"/>
    <w:rsid w:val="0017225D"/>
    <w:pPr>
      <w:numPr>
        <w:numId w:val="2"/>
      </w:numPr>
    </w:pPr>
  </w:style>
  <w:style w:type="numbering" w:customStyle="1" w:styleId="2">
    <w:name w:val="当前列表2"/>
    <w:uiPriority w:val="99"/>
    <w:rsid w:val="006C342C"/>
    <w:pPr>
      <w:numPr>
        <w:numId w:val="3"/>
      </w:numPr>
    </w:pPr>
  </w:style>
  <w:style w:type="numbering" w:customStyle="1" w:styleId="3">
    <w:name w:val="当前列表3"/>
    <w:uiPriority w:val="99"/>
    <w:rsid w:val="002C630D"/>
    <w:pPr>
      <w:numPr>
        <w:numId w:val="5"/>
      </w:numPr>
    </w:pPr>
  </w:style>
  <w:style w:type="numbering" w:customStyle="1" w:styleId="4">
    <w:name w:val="当前列表4"/>
    <w:uiPriority w:val="99"/>
    <w:rsid w:val="002C630D"/>
    <w:pPr>
      <w:numPr>
        <w:numId w:val="6"/>
      </w:numPr>
    </w:pPr>
  </w:style>
  <w:style w:type="numbering" w:customStyle="1" w:styleId="5">
    <w:name w:val="当前列表5"/>
    <w:uiPriority w:val="99"/>
    <w:rsid w:val="00FD16E0"/>
    <w:pPr>
      <w:numPr>
        <w:numId w:val="7"/>
      </w:numPr>
    </w:pPr>
  </w:style>
  <w:style w:type="numbering" w:customStyle="1" w:styleId="6">
    <w:name w:val="当前列表6"/>
    <w:uiPriority w:val="99"/>
    <w:rsid w:val="00BE112D"/>
    <w:pPr>
      <w:numPr>
        <w:numId w:val="8"/>
      </w:numPr>
    </w:pPr>
  </w:style>
  <w:style w:type="numbering" w:customStyle="1" w:styleId="7">
    <w:name w:val="当前列表7"/>
    <w:uiPriority w:val="99"/>
    <w:rsid w:val="00BE112D"/>
    <w:pPr>
      <w:numPr>
        <w:numId w:val="9"/>
      </w:numPr>
    </w:pPr>
  </w:style>
  <w:style w:type="paragraph" w:styleId="a3">
    <w:name w:val="Title"/>
    <w:basedOn w:val="a"/>
    <w:next w:val="a"/>
    <w:link w:val="a4"/>
    <w:uiPriority w:val="10"/>
    <w:rsid w:val="002E7E92"/>
    <w:pPr>
      <w:spacing w:afterLines="50" w:after="50"/>
      <w:ind w:firstLineChars="0" w:firstLine="0"/>
      <w:jc w:val="center"/>
    </w:pPr>
    <w:rPr>
      <w:rFonts w:cs="Times New Roman (标题 CS)"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2E7E92"/>
    <w:rPr>
      <w:rFonts w:ascii="Times New Roman" w:eastAsia="宋体" w:hAnsi="Times New Roman" w:cs="Times New Roman (标题 CS)"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4A636E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636E"/>
    <w:rPr>
      <w:rFonts w:ascii="Times New Roman" w:eastAsia="宋体" w:hAnsi="Times New Roman" w:cs="Times New Roman (正文 CS 字体)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4069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4069"/>
    <w:rPr>
      <w:rFonts w:ascii="Times New Roman" w:eastAsia="宋体" w:hAnsi="Times New Roman" w:cs="Times New Roman (正文 CS 字体)"/>
      <w:sz w:val="18"/>
      <w:szCs w:val="18"/>
    </w:rPr>
  </w:style>
  <w:style w:type="numbering" w:customStyle="1" w:styleId="8">
    <w:name w:val="当前列表8"/>
    <w:uiPriority w:val="99"/>
    <w:rsid w:val="001A3509"/>
    <w:pPr>
      <w:numPr>
        <w:numId w:val="10"/>
      </w:numPr>
    </w:pPr>
  </w:style>
  <w:style w:type="numbering" w:customStyle="1" w:styleId="9">
    <w:name w:val="当前列表9"/>
    <w:uiPriority w:val="99"/>
    <w:rsid w:val="001A3509"/>
    <w:pPr>
      <w:numPr>
        <w:numId w:val="11"/>
      </w:numPr>
    </w:pPr>
  </w:style>
  <w:style w:type="numbering" w:customStyle="1" w:styleId="10">
    <w:name w:val="当前列表10"/>
    <w:uiPriority w:val="99"/>
    <w:rsid w:val="001A3509"/>
    <w:pPr>
      <w:numPr>
        <w:numId w:val="12"/>
      </w:numPr>
    </w:pPr>
  </w:style>
  <w:style w:type="numbering" w:customStyle="1" w:styleId="11">
    <w:name w:val="当前列表11"/>
    <w:uiPriority w:val="99"/>
    <w:rsid w:val="001A3509"/>
    <w:pPr>
      <w:numPr>
        <w:numId w:val="13"/>
      </w:numPr>
    </w:pPr>
  </w:style>
  <w:style w:type="numbering" w:customStyle="1" w:styleId="12">
    <w:name w:val="当前列表12"/>
    <w:uiPriority w:val="99"/>
    <w:rsid w:val="001A3509"/>
    <w:pPr>
      <w:numPr>
        <w:numId w:val="14"/>
      </w:numPr>
    </w:pPr>
  </w:style>
  <w:style w:type="numbering" w:customStyle="1" w:styleId="13">
    <w:name w:val="当前列表13"/>
    <w:uiPriority w:val="99"/>
    <w:rsid w:val="001A3509"/>
    <w:pPr>
      <w:numPr>
        <w:numId w:val="15"/>
      </w:numPr>
    </w:pPr>
  </w:style>
  <w:style w:type="numbering" w:customStyle="1" w:styleId="14">
    <w:name w:val="当前列表14"/>
    <w:uiPriority w:val="99"/>
    <w:rsid w:val="008C458F"/>
    <w:pPr>
      <w:numPr>
        <w:numId w:val="16"/>
      </w:numPr>
    </w:pPr>
  </w:style>
  <w:style w:type="numbering" w:customStyle="1" w:styleId="15">
    <w:name w:val="当前列表15"/>
    <w:uiPriority w:val="99"/>
    <w:rsid w:val="008C458F"/>
    <w:pPr>
      <w:numPr>
        <w:numId w:val="17"/>
      </w:numPr>
    </w:pPr>
  </w:style>
  <w:style w:type="numbering" w:customStyle="1" w:styleId="16">
    <w:name w:val="当前列表16"/>
    <w:uiPriority w:val="99"/>
    <w:rsid w:val="008C458F"/>
    <w:pPr>
      <w:numPr>
        <w:numId w:val="18"/>
      </w:numPr>
    </w:pPr>
  </w:style>
  <w:style w:type="paragraph" w:styleId="a9">
    <w:name w:val="Subtitle"/>
    <w:basedOn w:val="a"/>
    <w:next w:val="a"/>
    <w:link w:val="aa"/>
    <w:uiPriority w:val="11"/>
    <w:rsid w:val="00CF7701"/>
    <w:pPr>
      <w:spacing w:afterLines="50" w:after="50"/>
      <w:ind w:firstLineChars="0" w:firstLine="0"/>
      <w:jc w:val="center"/>
    </w:pPr>
    <w:rPr>
      <w:bCs/>
      <w:kern w:val="28"/>
      <w:sz w:val="28"/>
      <w:szCs w:val="32"/>
    </w:rPr>
  </w:style>
  <w:style w:type="character" w:customStyle="1" w:styleId="aa">
    <w:name w:val="副标题 字符"/>
    <w:basedOn w:val="a0"/>
    <w:link w:val="a9"/>
    <w:uiPriority w:val="11"/>
    <w:rsid w:val="00CF7701"/>
    <w:rPr>
      <w:rFonts w:ascii="Times New Roman" w:eastAsia="宋体" w:hAnsi="Times New Roman" w:cs="Times New Roman (正文 CS 字体)"/>
      <w:bCs/>
      <w:kern w:val="28"/>
      <w:sz w:val="28"/>
      <w:szCs w:val="32"/>
    </w:rPr>
  </w:style>
  <w:style w:type="paragraph" w:customStyle="1" w:styleId="ab">
    <w:name w:val="表格文本(紧凑)"/>
    <w:basedOn w:val="a"/>
    <w:rsid w:val="006F052F"/>
    <w:pPr>
      <w:ind w:firstLineChars="0" w:firstLine="0"/>
    </w:pPr>
  </w:style>
  <w:style w:type="table" w:styleId="ac">
    <w:name w:val="Table Grid"/>
    <w:aliases w:val="HSDT-SHEET-V1"/>
    <w:basedOn w:val="a1"/>
    <w:uiPriority w:val="39"/>
    <w:rsid w:val="00B55BF8"/>
    <w:rPr>
      <w:rFonts w:ascii="SF Mono" w:eastAsia="黑体" w:hAnsi="SF Mono" w:cs="Times New Roman (正文 CS 字体)"/>
      <w:color w:val="000000" w:themeColor="text1"/>
      <w:kern w:val="0"/>
      <w:sz w:val="24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28" w:type="dxa"/>
        <w:right w:w="28" w:type="dxa"/>
      </w:tblCellMar>
    </w:tblPr>
  </w:style>
  <w:style w:type="paragraph" w:customStyle="1" w:styleId="ad">
    <w:name w:val="落款"/>
    <w:basedOn w:val="a"/>
    <w:rsid w:val="00AD029D"/>
    <w:pPr>
      <w:ind w:firstLineChars="0" w:firstLine="0"/>
      <w:jc w:val="right"/>
    </w:pPr>
    <w:rPr>
      <w:rFonts w:eastAsia="楷体"/>
    </w:rPr>
  </w:style>
  <w:style w:type="paragraph" w:styleId="ae">
    <w:name w:val="footnote text"/>
    <w:basedOn w:val="a"/>
    <w:link w:val="af"/>
    <w:uiPriority w:val="99"/>
    <w:unhideWhenUsed/>
    <w:rsid w:val="00F75124"/>
    <w:pPr>
      <w:snapToGrid w:val="0"/>
      <w:ind w:firstLineChars="0" w:firstLine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rsid w:val="00F75124"/>
    <w:rPr>
      <w:rFonts w:ascii="Times New Roman" w:eastAsia="宋体" w:hAnsi="Times New Roman" w:cs="Times New Roman (正文 CS 字体)"/>
      <w:sz w:val="18"/>
      <w:szCs w:val="18"/>
    </w:rPr>
  </w:style>
  <w:style w:type="character" w:styleId="af0">
    <w:name w:val="footnote reference"/>
    <w:basedOn w:val="a0"/>
    <w:uiPriority w:val="99"/>
    <w:unhideWhenUsed/>
    <w:rsid w:val="00DA1A21"/>
    <w:rPr>
      <w:vertAlign w:val="superscript"/>
    </w:rPr>
  </w:style>
  <w:style w:type="character" w:styleId="af1">
    <w:name w:val="Hyperlink"/>
    <w:basedOn w:val="a0"/>
    <w:uiPriority w:val="99"/>
    <w:unhideWhenUsed/>
    <w:rsid w:val="00BF76F0"/>
    <w:rPr>
      <w:rFonts w:ascii="Times New Roman" w:eastAsia="宋体" w:hAnsi="Times New Roman"/>
      <w:color w:val="auto"/>
      <w:u w:val="single"/>
    </w:rPr>
  </w:style>
  <w:style w:type="character" w:styleId="af2">
    <w:name w:val="Unresolved Mention"/>
    <w:basedOn w:val="a0"/>
    <w:uiPriority w:val="99"/>
    <w:semiHidden/>
    <w:unhideWhenUsed/>
    <w:rsid w:val="00BF76F0"/>
    <w:rPr>
      <w:color w:val="605E5C"/>
      <w:shd w:val="clear" w:color="auto" w:fill="E1DFDD"/>
    </w:rPr>
  </w:style>
  <w:style w:type="character" w:styleId="af3">
    <w:name w:val="FollowedHyperlink"/>
    <w:basedOn w:val="af1"/>
    <w:uiPriority w:val="99"/>
    <w:semiHidden/>
    <w:unhideWhenUsed/>
    <w:rsid w:val="00BF76F0"/>
    <w:rPr>
      <w:rFonts w:ascii="Times New Roman" w:eastAsia="宋体" w:hAnsi="Times New Roman"/>
      <w:color w:val="auto"/>
      <w:u w:val="single"/>
    </w:rPr>
  </w:style>
  <w:style w:type="paragraph" w:styleId="af4">
    <w:name w:val="List Paragraph"/>
    <w:basedOn w:val="a"/>
    <w:uiPriority w:val="34"/>
    <w:rsid w:val="00FA64E4"/>
    <w:pPr>
      <w:ind w:firstLine="420"/>
    </w:pPr>
  </w:style>
  <w:style w:type="character" w:styleId="af5">
    <w:name w:val="Emphasis"/>
    <w:aliases w:val="黑体"/>
    <w:basedOn w:val="a0"/>
    <w:uiPriority w:val="20"/>
    <w:rsid w:val="00F642D8"/>
    <w:rPr>
      <w:rFonts w:ascii="Cambria" w:eastAsia="黑体" w:hAnsi="Cambria" w:cs="Cambria"/>
      <w:b w:val="0"/>
      <w:i w:val="0"/>
      <w:caps w:val="0"/>
      <w:smallCaps w:val="0"/>
      <w:strike w:val="0"/>
      <w:dstrike w:val="0"/>
      <w:vanish w:val="0"/>
      <w:sz w:val="24"/>
      <w:vertAlign w:val="baseline"/>
    </w:rPr>
  </w:style>
  <w:style w:type="paragraph" w:styleId="TOC1">
    <w:name w:val="toc 1"/>
    <w:basedOn w:val="a"/>
    <w:next w:val="a"/>
    <w:autoRedefine/>
    <w:uiPriority w:val="39"/>
    <w:unhideWhenUsed/>
    <w:rsid w:val="00AD29FE"/>
    <w:pPr>
      <w:ind w:firstLineChars="0" w:firstLine="0"/>
    </w:pPr>
    <w:rPr>
      <w:rFonts w:eastAsia="黑体"/>
    </w:rPr>
  </w:style>
  <w:style w:type="paragraph" w:styleId="TOC2">
    <w:name w:val="toc 2"/>
    <w:basedOn w:val="a"/>
    <w:next w:val="a"/>
    <w:autoRedefine/>
    <w:uiPriority w:val="39"/>
    <w:unhideWhenUsed/>
    <w:rsid w:val="00AD29FE"/>
    <w:pPr>
      <w:ind w:leftChars="200" w:left="200" w:firstLineChars="0" w:firstLine="0"/>
    </w:pPr>
  </w:style>
  <w:style w:type="paragraph" w:customStyle="1" w:styleId="af6">
    <w:name w:val="正文(绝对居中)"/>
    <w:basedOn w:val="a"/>
    <w:rsid w:val="006F2E00"/>
    <w:pPr>
      <w:ind w:firstLineChars="0" w:firstLine="0"/>
      <w:jc w:val="center"/>
    </w:pPr>
  </w:style>
  <w:style w:type="paragraph" w:customStyle="1" w:styleId="af7">
    <w:name w:val="正文(无缩进)"/>
    <w:basedOn w:val="a"/>
    <w:rsid w:val="00A83078"/>
    <w:pPr>
      <w:ind w:firstLineChars="0" w:firstLine="0"/>
    </w:pPr>
  </w:style>
  <w:style w:type="paragraph" w:customStyle="1" w:styleId="PreviousVersion">
    <w:name w:val="PreviousVersion"/>
    <w:basedOn w:val="a"/>
    <w:rsid w:val="00124AD5"/>
    <w:pPr>
      <w:spacing w:line="240" w:lineRule="exact"/>
      <w:ind w:leftChars="-44" w:left="-106" w:rightChars="-45" w:right="-108" w:firstLineChars="0" w:firstLine="0"/>
    </w:pPr>
    <w:rPr>
      <w:kern w:val="0"/>
      <w:szCs w:val="16"/>
      <w14:ligatures w14:val="none"/>
    </w:rPr>
  </w:style>
  <w:style w:type="paragraph" w:customStyle="1" w:styleId="af8">
    <w:name w:val="表格文本(常规)"/>
    <w:basedOn w:val="a"/>
    <w:rsid w:val="00A718E2"/>
    <w:pPr>
      <w:ind w:firstLineChars="0" w:firstLine="0"/>
    </w:pPr>
    <w:rPr>
      <w:kern w:val="0"/>
      <w:szCs w:val="20"/>
      <w14:ligatures w14:val="none"/>
    </w:rPr>
  </w:style>
  <w:style w:type="character" w:styleId="af9">
    <w:name w:val="Intense Emphasis"/>
    <w:basedOn w:val="a0"/>
    <w:uiPriority w:val="21"/>
    <w:rsid w:val="00F642D8"/>
    <w:rPr>
      <w:rFonts w:ascii="Cambria" w:eastAsia="楷体_GB2312" w:hAnsi="Cambria" w:cs="Cambria"/>
      <w:b/>
      <w:bCs/>
      <w:i w:val="0"/>
      <w:iCs w:val="0"/>
      <w:color w:val="auto"/>
      <w:sz w:val="24"/>
    </w:rPr>
  </w:style>
  <w:style w:type="character" w:styleId="afa">
    <w:name w:val="Subtle Emphasis"/>
    <w:aliases w:val="楷体"/>
    <w:basedOn w:val="a0"/>
    <w:uiPriority w:val="19"/>
    <w:rsid w:val="00F642D8"/>
    <w:rPr>
      <w:rFonts w:ascii="Cambria" w:eastAsia="楷体" w:hAnsi="Cambria" w:cs="Cambria"/>
    </w:rPr>
  </w:style>
  <w:style w:type="character" w:styleId="afb">
    <w:name w:val="Strong"/>
    <w:basedOn w:val="a0"/>
    <w:uiPriority w:val="22"/>
    <w:rsid w:val="00F46222"/>
    <w:rPr>
      <w:rFonts w:ascii="Times New Roman" w:eastAsia="黑体" w:hAnsi="Times New Roman"/>
      <w:b/>
      <w:bCs/>
      <w:i w:val="0"/>
      <w:sz w:val="24"/>
    </w:rPr>
  </w:style>
  <w:style w:type="paragraph" w:styleId="afc">
    <w:name w:val="Quote"/>
    <w:basedOn w:val="a"/>
    <w:link w:val="afd"/>
    <w:uiPriority w:val="29"/>
    <w:rsid w:val="00704F9F"/>
    <w:pPr>
      <w:ind w:leftChars="200" w:left="480" w:rightChars="200" w:right="480" w:firstLine="480"/>
    </w:pPr>
  </w:style>
  <w:style w:type="character" w:customStyle="1" w:styleId="afd">
    <w:name w:val="引用 字符"/>
    <w:basedOn w:val="a0"/>
    <w:link w:val="afc"/>
    <w:uiPriority w:val="29"/>
    <w:rsid w:val="00704F9F"/>
    <w:rPr>
      <w:rFonts w:ascii="Cambria" w:eastAsia="宋体" w:hAnsi="Cambria" w:cs="Cambria"/>
      <w:sz w:val="24"/>
    </w:rPr>
  </w:style>
  <w:style w:type="paragraph" w:styleId="afe">
    <w:name w:val="Intense Quote"/>
    <w:basedOn w:val="a"/>
    <w:link w:val="aff"/>
    <w:uiPriority w:val="30"/>
    <w:rsid w:val="00F46222"/>
    <w:pPr>
      <w:ind w:leftChars="200" w:left="200" w:rightChars="200" w:right="200"/>
    </w:pPr>
    <w:rPr>
      <w:b/>
      <w:bCs/>
      <w:color w:val="000000" w:themeColor="text1"/>
    </w:rPr>
  </w:style>
  <w:style w:type="character" w:customStyle="1" w:styleId="aff">
    <w:name w:val="明显引用 字符"/>
    <w:basedOn w:val="a0"/>
    <w:link w:val="afe"/>
    <w:uiPriority w:val="30"/>
    <w:rsid w:val="00F46222"/>
    <w:rPr>
      <w:rFonts w:ascii="Times New Roman" w:eastAsia="宋体" w:hAnsi="Times New Roman" w:cs="Times New Roman (正文 CS 字体)"/>
      <w:b/>
      <w:bCs/>
      <w:color w:val="000000" w:themeColor="text1"/>
      <w:sz w:val="24"/>
    </w:rPr>
  </w:style>
  <w:style w:type="character" w:styleId="aff0">
    <w:name w:val="Subtle Reference"/>
    <w:basedOn w:val="a0"/>
    <w:uiPriority w:val="31"/>
    <w:rsid w:val="00BB05C9"/>
    <w:rPr>
      <w:smallCaps/>
      <w:color w:val="5A5A5A" w:themeColor="text1" w:themeTint="A5"/>
    </w:rPr>
  </w:style>
  <w:style w:type="character" w:styleId="aff1">
    <w:name w:val="Intense Reference"/>
    <w:basedOn w:val="a0"/>
    <w:uiPriority w:val="32"/>
    <w:rsid w:val="00BB05C9"/>
    <w:rPr>
      <w:b/>
      <w:bCs/>
      <w:smallCaps/>
      <w:color w:val="4472C4" w:themeColor="accent1"/>
      <w:spacing w:val="5"/>
    </w:rPr>
  </w:style>
  <w:style w:type="character" w:styleId="aff2">
    <w:name w:val="Book Title"/>
    <w:basedOn w:val="a0"/>
    <w:uiPriority w:val="33"/>
    <w:rsid w:val="00914745"/>
    <w:rPr>
      <w:b/>
      <w:bCs/>
      <w:i/>
      <w:iCs/>
      <w:spacing w:val="5"/>
    </w:rPr>
  </w:style>
  <w:style w:type="paragraph" w:customStyle="1" w:styleId="aff3">
    <w:name w:val="最小化"/>
    <w:basedOn w:val="a"/>
    <w:next w:val="a"/>
    <w:rsid w:val="00217309"/>
    <w:pPr>
      <w:spacing w:line="14" w:lineRule="exact"/>
      <w:ind w:firstLineChars="0" w:firstLine="0"/>
    </w:pPr>
    <w:rPr>
      <w:sz w:val="2"/>
      <w:szCs w:val="2"/>
    </w:rPr>
  </w:style>
  <w:style w:type="paragraph" w:styleId="TOC4">
    <w:name w:val="toc 4"/>
    <w:basedOn w:val="a"/>
    <w:next w:val="a"/>
    <w:autoRedefine/>
    <w:uiPriority w:val="39"/>
    <w:semiHidden/>
    <w:unhideWhenUsed/>
    <w:rsid w:val="006D638F"/>
    <w:pPr>
      <w:ind w:leftChars="600" w:left="600" w:firstLineChars="0" w:firstLine="0"/>
    </w:pPr>
  </w:style>
  <w:style w:type="paragraph" w:styleId="TOC3">
    <w:name w:val="toc 3"/>
    <w:basedOn w:val="a"/>
    <w:next w:val="a"/>
    <w:autoRedefine/>
    <w:uiPriority w:val="39"/>
    <w:semiHidden/>
    <w:unhideWhenUsed/>
    <w:rsid w:val="006D638F"/>
    <w:pPr>
      <w:ind w:leftChars="400" w:left="400" w:firstLineChars="0" w:firstLine="0"/>
    </w:pPr>
  </w:style>
  <w:style w:type="paragraph" w:styleId="TOC5">
    <w:name w:val="toc 5"/>
    <w:basedOn w:val="a"/>
    <w:next w:val="a"/>
    <w:autoRedefine/>
    <w:uiPriority w:val="39"/>
    <w:semiHidden/>
    <w:unhideWhenUsed/>
    <w:rsid w:val="00BF388C"/>
    <w:pPr>
      <w:ind w:leftChars="800" w:left="800" w:firstLineChars="0" w:firstLine="0"/>
    </w:pPr>
  </w:style>
  <w:style w:type="paragraph" w:styleId="TOC6">
    <w:name w:val="toc 6"/>
    <w:basedOn w:val="a"/>
    <w:next w:val="a"/>
    <w:autoRedefine/>
    <w:uiPriority w:val="39"/>
    <w:semiHidden/>
    <w:unhideWhenUsed/>
    <w:rsid w:val="00BF388C"/>
    <w:pPr>
      <w:ind w:leftChars="1000" w:left="1000" w:firstLineChars="0" w:firstLine="0"/>
    </w:pPr>
  </w:style>
  <w:style w:type="paragraph" w:styleId="TOC7">
    <w:name w:val="toc 7"/>
    <w:basedOn w:val="a"/>
    <w:next w:val="a"/>
    <w:autoRedefine/>
    <w:uiPriority w:val="39"/>
    <w:semiHidden/>
    <w:unhideWhenUsed/>
    <w:rsid w:val="00BF388C"/>
    <w:pPr>
      <w:ind w:leftChars="1200" w:left="1200" w:firstLineChars="0" w:firstLine="0"/>
    </w:pPr>
  </w:style>
  <w:style w:type="paragraph" w:styleId="TOC8">
    <w:name w:val="toc 8"/>
    <w:basedOn w:val="a"/>
    <w:next w:val="a"/>
    <w:autoRedefine/>
    <w:uiPriority w:val="39"/>
    <w:semiHidden/>
    <w:unhideWhenUsed/>
    <w:rsid w:val="00BF388C"/>
    <w:pPr>
      <w:ind w:leftChars="1400" w:left="1400" w:firstLineChars="0" w:firstLine="0"/>
    </w:pPr>
  </w:style>
  <w:style w:type="paragraph" w:styleId="TOC9">
    <w:name w:val="toc 9"/>
    <w:basedOn w:val="a"/>
    <w:next w:val="a"/>
    <w:autoRedefine/>
    <w:uiPriority w:val="39"/>
    <w:semiHidden/>
    <w:unhideWhenUsed/>
    <w:rsid w:val="00BF388C"/>
    <w:pPr>
      <w:ind w:leftChars="1600" w:left="1600" w:firstLineChars="0" w:firstLine="0"/>
    </w:pPr>
  </w:style>
  <w:style w:type="paragraph" w:styleId="TOC">
    <w:name w:val="TOC Heading"/>
    <w:basedOn w:val="17"/>
    <w:next w:val="a"/>
    <w:uiPriority w:val="39"/>
    <w:unhideWhenUsed/>
    <w:rsid w:val="00BC3B79"/>
    <w:pPr>
      <w:keepNext/>
      <w:keepLines/>
      <w:spacing w:beforeLines="10" w:before="10" w:afterLines="10" w:after="10"/>
      <w:jc w:val="center"/>
      <w:outlineLvl w:val="9"/>
    </w:pPr>
    <w:rPr>
      <w:sz w:val="28"/>
    </w:rPr>
  </w:style>
  <w:style w:type="paragraph" w:customStyle="1" w:styleId="aff4">
    <w:name w:val="提示"/>
    <w:basedOn w:val="af6"/>
    <w:next w:val="a"/>
    <w:rsid w:val="00F46222"/>
    <w:rPr>
      <w:b/>
      <w:bCs/>
      <w:u w:val="single"/>
    </w:rPr>
  </w:style>
  <w:style w:type="character" w:styleId="aff5">
    <w:name w:val="line number"/>
    <w:basedOn w:val="a0"/>
    <w:uiPriority w:val="99"/>
    <w:semiHidden/>
    <w:unhideWhenUsed/>
    <w:rsid w:val="00F46222"/>
    <w:rPr>
      <w:rFonts w:ascii="Source Code Pro" w:eastAsia="宋体" w:hAnsi="Source Code Pro"/>
      <w:b w:val="0"/>
      <w:i w:val="0"/>
      <w:color w:val="BFBFBF" w:themeColor="background1" w:themeShade="BF"/>
      <w:sz w:val="18"/>
    </w:rPr>
  </w:style>
  <w:style w:type="paragraph" w:customStyle="1" w:styleId="aff6">
    <w:name w:val="标注/警告"/>
    <w:basedOn w:val="af6"/>
    <w:rsid w:val="00124AD5"/>
    <w:rPr>
      <w:rFonts w:cs="Times New Roman"/>
      <w:color w:val="EE0000"/>
      <w:u w:val="single"/>
    </w:rPr>
  </w:style>
  <w:style w:type="paragraph" w:customStyle="1" w:styleId="aff7">
    <w:name w:val="标注/提示"/>
    <w:basedOn w:val="af6"/>
    <w:rsid w:val="00F46222"/>
    <w:rPr>
      <w:rFonts w:eastAsia="黑体" w:cs="Times New Roman"/>
      <w:color w:val="00B050"/>
      <w:u w:val="single"/>
    </w:rPr>
  </w:style>
  <w:style w:type="paragraph" w:customStyle="1" w:styleId="aff8">
    <w:name w:val="标注/重要"/>
    <w:basedOn w:val="af6"/>
    <w:rsid w:val="00F46222"/>
    <w:rPr>
      <w:rFonts w:eastAsia="黑体" w:cs="Times New Roman"/>
      <w:color w:val="942092"/>
      <w:u w:val="single"/>
    </w:rPr>
  </w:style>
  <w:style w:type="paragraph" w:customStyle="1" w:styleId="aff9">
    <w:name w:val="标注/注释"/>
    <w:basedOn w:val="af6"/>
    <w:rsid w:val="00F46222"/>
    <w:rPr>
      <w:rFonts w:eastAsia="黑体" w:cs="Times New Roman"/>
      <w:color w:val="0432FF"/>
      <w:u w:val="single"/>
    </w:rPr>
  </w:style>
  <w:style w:type="paragraph" w:customStyle="1" w:styleId="affa">
    <w:name w:val="标注/注意"/>
    <w:basedOn w:val="af6"/>
    <w:rsid w:val="00F46222"/>
    <w:rPr>
      <w:rFonts w:eastAsia="黑体" w:cs="Times New Roman"/>
      <w:color w:val="FF9300"/>
      <w:u w:val="single"/>
    </w:rPr>
  </w:style>
  <w:style w:type="paragraph" w:customStyle="1" w:styleId="CurrentVersion">
    <w:name w:val="CurrentVersion"/>
    <w:basedOn w:val="a"/>
    <w:rsid w:val="00124AD5"/>
    <w:pPr>
      <w:spacing w:line="240" w:lineRule="exact"/>
      <w:ind w:leftChars="-44" w:left="-106" w:rightChars="-45" w:right="-108" w:firstLineChars="0" w:firstLine="0"/>
      <w:jc w:val="right"/>
    </w:pPr>
    <w:rPr>
      <w:kern w:val="0"/>
      <w:szCs w:val="16"/>
      <w14:ligatures w14:val="none"/>
    </w:rPr>
  </w:style>
  <w:style w:type="paragraph" w:customStyle="1" w:styleId="affb">
    <w:name w:val="简易标题"/>
    <w:basedOn w:val="af6"/>
    <w:next w:val="a"/>
    <w:rsid w:val="00BF2C2F"/>
    <w:rPr>
      <w:b/>
      <w:bCs/>
      <w:u w:val="single"/>
    </w:rPr>
  </w:style>
  <w:style w:type="paragraph" w:customStyle="1" w:styleId="SourceCodePro">
    <w:name w:val="正文(Source Code Pro)"/>
    <w:basedOn w:val="a"/>
    <w:rsid w:val="001923AF"/>
    <w:rPr>
      <w:rFonts w:ascii="Source Code Pro" w:hAnsi="Source Code Pro"/>
    </w:rPr>
  </w:style>
  <w:style w:type="paragraph" w:customStyle="1" w:styleId="TimesNewRoman">
    <w:name w:val="正文(Times New Roman)"/>
    <w:basedOn w:val="a"/>
    <w:rsid w:val="001923AF"/>
    <w:rPr>
      <w:rFonts w:ascii="Times New Roman" w:hAnsi="Times New Roman" w:cstheme="majorBidi"/>
    </w:rPr>
  </w:style>
  <w:style w:type="paragraph" w:customStyle="1" w:styleId="TPLV">
    <w:name w:val="TPL/V"/>
    <w:basedOn w:val="a"/>
    <w:rsid w:val="006B4EC3"/>
    <w:pPr>
      <w:ind w:leftChars="-83" w:left="-199" w:rightChars="-80" w:right="-192" w:firstLineChars="0" w:firstLine="0"/>
      <w:jc w:val="center"/>
    </w:pPr>
    <w:rPr>
      <w:color w:val="7F7F7F" w:themeColor="text1" w:themeTint="80"/>
      <w:kern w:val="0"/>
      <w:sz w:val="18"/>
      <w:szCs w:val="13"/>
      <w14:ligatures w14:val="none"/>
    </w:rPr>
  </w:style>
  <w:style w:type="paragraph" w:customStyle="1" w:styleId="19">
    <w:name w:val="标题1"/>
    <w:aliases w:val="ID"/>
    <w:basedOn w:val="af8"/>
    <w:rsid w:val="00124AD5"/>
    <w:pPr>
      <w:jc w:val="center"/>
    </w:pPr>
    <w:rPr>
      <w:b/>
    </w:rPr>
  </w:style>
  <w:style w:type="paragraph" w:customStyle="1" w:styleId="affc">
    <w:name w:val="页码(页脚左)"/>
    <w:basedOn w:val="af7"/>
    <w:rsid w:val="00365669"/>
    <w:pPr>
      <w:spacing w:line="240" w:lineRule="exact"/>
      <w:ind w:leftChars="-44" w:left="-106" w:rightChars="-52" w:right="-125"/>
    </w:pPr>
    <w:rPr>
      <w:kern w:val="0"/>
      <w:szCs w:val="16"/>
      <w14:ligatures w14:val="none"/>
    </w:rPr>
  </w:style>
  <w:style w:type="paragraph" w:customStyle="1" w:styleId="affd">
    <w:name w:val="页码(页脚右)"/>
    <w:basedOn w:val="af7"/>
    <w:rsid w:val="00365669"/>
    <w:pPr>
      <w:spacing w:line="240" w:lineRule="exact"/>
      <w:ind w:leftChars="-68" w:left="-163" w:rightChars="-45" w:right="-108" w:firstLine="6"/>
      <w:jc w:val="right"/>
    </w:pPr>
    <w:rPr>
      <w:kern w:val="0"/>
      <w:szCs w:val="16"/>
      <w14:ligatures w14:val="none"/>
    </w:rPr>
  </w:style>
  <w:style w:type="paragraph" w:customStyle="1" w:styleId="SFMono">
    <w:name w:val="黑体+SF Mono"/>
    <w:basedOn w:val="a"/>
    <w:qFormat/>
    <w:rsid w:val="0040567C"/>
    <w:pPr>
      <w:ind w:firstLine="480"/>
    </w:pPr>
    <w:rPr>
      <w:rFonts w:ascii="SF Mono" w:eastAsia="黑体" w:hAnsi="SF Mono"/>
    </w:rPr>
  </w:style>
  <w:style w:type="table" w:customStyle="1" w:styleId="HSDTva-DIN1451">
    <w:name w:val="HSDTva-DIN1451"/>
    <w:basedOn w:val="a1"/>
    <w:uiPriority w:val="99"/>
    <w:rsid w:val="005C231E"/>
    <w:pPr>
      <w:jc w:val="both"/>
    </w:pPr>
    <w:rPr>
      <w:rFonts w:ascii="DIN Mittelschrift Std" w:eastAsia="黑体" w:hAnsi="DIN Mittelschrift Std" w:cs="黑体"/>
      <w:sz w:val="24"/>
    </w:r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0" w:type="dxa"/>
        <w:right w:w="0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nhsufeng/.Trash/HSDTv6.2(Mar26,2026)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413AA-ADA3-7948-973D-852D7B21D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HSDTv6.2(Mar26,2026).dotx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hsufpan</dc:creator>
  <cp:keywords/>
  <dc:description/>
  <cp:lastModifiedBy>hsufpan</cp:lastModifiedBy>
  <cp:revision>2</cp:revision>
  <cp:lastPrinted>2026-04-06T05:06:00Z</cp:lastPrinted>
  <dcterms:created xsi:type="dcterms:W3CDTF">2026-04-06T05:08:00Z</dcterms:created>
  <dcterms:modified xsi:type="dcterms:W3CDTF">2026-04-06T05:08:00Z</dcterms:modified>
</cp:coreProperties>
</file>