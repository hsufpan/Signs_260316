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93C48" w14:textId="5014EE09" w:rsidR="009C7817" w:rsidRPr="00336155" w:rsidRDefault="004A7114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50C93C48" w14:textId="5014EE09" w:rsidR="009C7817" w:rsidRPr="00336155" w:rsidRDefault="004A7114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5923" w14:textId="77777777" w:rsidR="00611656" w:rsidRDefault="00611656" w:rsidP="005A03A1">
      <w:pPr>
        <w:ind w:firstLine="480"/>
      </w:pPr>
      <w:r>
        <w:separator/>
      </w:r>
    </w:p>
  </w:endnote>
  <w:endnote w:type="continuationSeparator" w:id="0">
    <w:p w14:paraId="541F2E86" w14:textId="77777777" w:rsidR="00611656" w:rsidRDefault="00611656" w:rsidP="005A03A1">
      <w:pPr>
        <w:ind w:firstLine="480"/>
      </w:pPr>
      <w:r>
        <w:continuationSeparator/>
      </w:r>
    </w:p>
  </w:endnote>
  <w:endnote w:type="continuationNotice" w:id="1">
    <w:p w14:paraId="3ED91D19" w14:textId="77777777" w:rsidR="00611656" w:rsidRDefault="00611656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9263" w14:textId="77777777" w:rsidR="00611656" w:rsidRDefault="00611656" w:rsidP="00C23AE1">
      <w:pPr>
        <w:pStyle w:val="ae"/>
      </w:pPr>
      <w:r>
        <w:separator/>
      </w:r>
    </w:p>
  </w:footnote>
  <w:footnote w:type="continuationSeparator" w:id="0">
    <w:p w14:paraId="0DD01D61" w14:textId="77777777" w:rsidR="00611656" w:rsidRDefault="00611656" w:rsidP="005A03A1">
      <w:pPr>
        <w:ind w:firstLine="480"/>
      </w:pPr>
      <w:r>
        <w:continuationSeparator/>
      </w:r>
    </w:p>
  </w:footnote>
  <w:footnote w:type="continuationNotice" w:id="1">
    <w:p w14:paraId="22097508" w14:textId="77777777" w:rsidR="00611656" w:rsidRDefault="00611656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A7114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D76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165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C7817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2026-04-06T05:34:00Z</cp:lastPrinted>
  <dcterms:created xsi:type="dcterms:W3CDTF">2026-04-06T05:35:00Z</dcterms:created>
  <dcterms:modified xsi:type="dcterms:W3CDTF">2026-04-06T05:35:00Z</dcterms:modified>
</cp:coreProperties>
</file>