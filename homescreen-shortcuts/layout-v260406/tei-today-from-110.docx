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B02C" w14:textId="24F4A961" w:rsidR="00E235E5" w:rsidRPr="00D86BFC" w:rsidRDefault="00336155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EDE1A9C">
                <wp:simplePos x="0" y="0"/>
                <wp:positionH relativeFrom="column">
                  <wp:posOffset>-446442</wp:posOffset>
                </wp:positionH>
                <wp:positionV relativeFrom="paragraph">
                  <wp:posOffset>-435685</wp:posOffset>
                </wp:positionV>
                <wp:extent cx="7186295" cy="7250654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250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60F16B" w14:textId="5A816B47" w:rsidR="00D420EF" w:rsidRDefault="00D420EF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  <w:t>TEI Today</w:t>
                            </w:r>
                          </w:p>
                          <w:p w14:paraId="75179E72" w14:textId="6A504BAD" w:rsidR="008F33FF" w:rsidRPr="00336155" w:rsidRDefault="008F33FF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  <w:t>(From 110)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5.15pt;margin-top:-34.3pt;width:565.85pt;height:570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" filled="f" stroked="f" strokeweight=".5pt">
                <v:textbox>
                  <w:txbxContent>
                    <w:p w14:paraId="4A60F16B" w14:textId="5A816B47" w:rsidR="00D420EF" w:rsidRDefault="00D420EF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  <w:t>TEI Today</w:t>
                      </w:r>
                    </w:p>
                    <w:p w14:paraId="75179E72" w14:textId="6A504BAD" w:rsidR="008F33FF" w:rsidRPr="00336155" w:rsidRDefault="008F33FF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  <w:t>(From 110)</w:t>
                      </w:r>
                    </w:p>
                  </w:txbxContent>
                </v:textbox>
              </v:shape>
            </w:pict>
          </mc:Fallback>
        </mc:AlternateContent>
      </w:r>
      <w:r w:rsidRPr="00336155">
        <w:rPr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5DF5F0AA" wp14:editId="2FC97B10">
            <wp:simplePos x="0" y="0"/>
            <wp:positionH relativeFrom="column">
              <wp:posOffset>-500232</wp:posOffset>
            </wp:positionH>
            <wp:positionV relativeFrom="paragraph">
              <wp:posOffset>-510989</wp:posOffset>
            </wp:positionV>
            <wp:extent cx="7594899" cy="7594899"/>
            <wp:effectExtent l="0" t="0" r="0" b="0"/>
            <wp:wrapNone/>
            <wp:docPr id="1652545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45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2417" cy="76224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235E5" w:rsidRPr="00D86BFC" w:rsidSect="00CD597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28525" w14:textId="77777777" w:rsidR="00B14EDB" w:rsidRDefault="00B14EDB" w:rsidP="005A03A1">
      <w:pPr>
        <w:ind w:firstLine="480"/>
      </w:pPr>
      <w:r>
        <w:separator/>
      </w:r>
    </w:p>
  </w:endnote>
  <w:endnote w:type="continuationSeparator" w:id="0">
    <w:p w14:paraId="61DB79A0" w14:textId="77777777" w:rsidR="00B14EDB" w:rsidRDefault="00B14EDB" w:rsidP="005A03A1">
      <w:pPr>
        <w:ind w:firstLine="480"/>
      </w:pPr>
      <w:r>
        <w:continuationSeparator/>
      </w:r>
    </w:p>
  </w:endnote>
  <w:endnote w:type="continuationNotice" w:id="1">
    <w:p w14:paraId="14ED0D80" w14:textId="77777777" w:rsidR="00B14EDB" w:rsidRDefault="00B14EDB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4155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EE909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E1D7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EA866" w14:textId="77777777" w:rsidR="00B14EDB" w:rsidRDefault="00B14EDB" w:rsidP="00C23AE1">
      <w:pPr>
        <w:pStyle w:val="ae"/>
      </w:pPr>
      <w:r>
        <w:separator/>
      </w:r>
    </w:p>
  </w:footnote>
  <w:footnote w:type="continuationSeparator" w:id="0">
    <w:p w14:paraId="2152DE24" w14:textId="77777777" w:rsidR="00B14EDB" w:rsidRDefault="00B14EDB" w:rsidP="005A03A1">
      <w:pPr>
        <w:ind w:firstLine="480"/>
      </w:pPr>
      <w:r>
        <w:continuationSeparator/>
      </w:r>
    </w:p>
  </w:footnote>
  <w:footnote w:type="continuationNotice" w:id="1">
    <w:p w14:paraId="1C8B449E" w14:textId="77777777" w:rsidR="00B14EDB" w:rsidRDefault="00B14EDB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66CE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0956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8622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7B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6155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1864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0FD7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12BA"/>
    <w:rsid w:val="008D2E99"/>
    <w:rsid w:val="008D4812"/>
    <w:rsid w:val="008D68B4"/>
    <w:rsid w:val="008E1E03"/>
    <w:rsid w:val="008E4029"/>
    <w:rsid w:val="008E4A27"/>
    <w:rsid w:val="008E76E8"/>
    <w:rsid w:val="008F0767"/>
    <w:rsid w:val="008F33FF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07B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4EDB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0EF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2A9D9"/>
  <w15:chartTrackingRefBased/>
  <w15:docId w15:val="{2C4F27D3-7631-D54C-9D16-7E033887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.Trash/HSDTv6.2(Mar26,2026)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HSDTv6.2(Mar26,2026).dotx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2</cp:revision>
  <cp:lastPrinted>2026-04-06T05:06:00Z</cp:lastPrinted>
  <dcterms:created xsi:type="dcterms:W3CDTF">2026-04-06T05:23:00Z</dcterms:created>
  <dcterms:modified xsi:type="dcterms:W3CDTF">2026-04-06T05:23:00Z</dcterms:modified>
</cp:coreProperties>
</file>