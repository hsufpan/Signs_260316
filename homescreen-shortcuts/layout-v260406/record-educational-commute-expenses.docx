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76148144" w:rsidR="00C47E8D" w:rsidRDefault="0050462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Record</w:t>
                            </w:r>
                          </w:p>
                          <w:p w14:paraId="219B3E79" w14:textId="77777777" w:rsidR="0050462B" w:rsidRDefault="0050462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Educational</w:t>
                            </w:r>
                          </w:p>
                          <w:p w14:paraId="7AFB7B7F" w14:textId="18196743" w:rsidR="0050462B" w:rsidRDefault="0050462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Commute</w:t>
                            </w:r>
                          </w:p>
                          <w:p w14:paraId="4C36705F" w14:textId="5114E669" w:rsidR="0050462B" w:rsidRPr="00071BA8" w:rsidRDefault="0050462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Expenses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76148144" w:rsidR="00C47E8D" w:rsidRDefault="0050462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Record</w:t>
                      </w:r>
                    </w:p>
                    <w:p w14:paraId="219B3E79" w14:textId="77777777" w:rsidR="0050462B" w:rsidRDefault="0050462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Educational</w:t>
                      </w:r>
                    </w:p>
                    <w:p w14:paraId="7AFB7B7F" w14:textId="18196743" w:rsidR="0050462B" w:rsidRDefault="0050462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Commute</w:t>
                      </w:r>
                    </w:p>
                    <w:p w14:paraId="4C36705F" w14:textId="5114E669" w:rsidR="0050462B" w:rsidRPr="00071BA8" w:rsidRDefault="0050462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Expenses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33E4" w14:textId="77777777" w:rsidR="00AC3150" w:rsidRDefault="00AC3150" w:rsidP="005A03A1">
      <w:pPr>
        <w:ind w:firstLine="480"/>
      </w:pPr>
      <w:r>
        <w:separator/>
      </w:r>
    </w:p>
  </w:endnote>
  <w:endnote w:type="continuationSeparator" w:id="0">
    <w:p w14:paraId="6B772AAC" w14:textId="77777777" w:rsidR="00AC3150" w:rsidRDefault="00AC3150" w:rsidP="005A03A1">
      <w:pPr>
        <w:ind w:firstLine="480"/>
      </w:pPr>
      <w:r>
        <w:continuationSeparator/>
      </w:r>
    </w:p>
  </w:endnote>
  <w:endnote w:type="continuationNotice" w:id="1">
    <w:p w14:paraId="682AD104" w14:textId="77777777" w:rsidR="00AC3150" w:rsidRDefault="00AC3150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EAE9C" w14:textId="77777777" w:rsidR="00AC3150" w:rsidRDefault="00AC3150" w:rsidP="00C23AE1">
      <w:pPr>
        <w:pStyle w:val="ae"/>
      </w:pPr>
      <w:r>
        <w:separator/>
      </w:r>
    </w:p>
  </w:footnote>
  <w:footnote w:type="continuationSeparator" w:id="0">
    <w:p w14:paraId="04171182" w14:textId="77777777" w:rsidR="00AC3150" w:rsidRDefault="00AC3150" w:rsidP="005A03A1">
      <w:pPr>
        <w:ind w:firstLine="480"/>
      </w:pPr>
      <w:r>
        <w:continuationSeparator/>
      </w:r>
    </w:p>
  </w:footnote>
  <w:footnote w:type="continuationNotice" w:id="1">
    <w:p w14:paraId="29363B7D" w14:textId="77777777" w:rsidR="00AC3150" w:rsidRDefault="00AC3150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0462B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150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2026-04-06T05:11:00Z</dcterms:created>
  <dcterms:modified xsi:type="dcterms:W3CDTF">2026-04-06T05:11:00Z</dcterms:modified>
</cp:coreProperties>
</file>