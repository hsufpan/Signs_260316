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70A82CED" w:rsidR="00C47E8D" w:rsidRPr="00071BA8" w:rsidRDefault="008D12BA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70A82CED" w:rsidR="00C47E8D" w:rsidRPr="00071BA8" w:rsidRDefault="008D12BA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A406" w14:textId="77777777" w:rsidR="00491864" w:rsidRDefault="00491864" w:rsidP="005A03A1">
      <w:pPr>
        <w:ind w:firstLine="480"/>
      </w:pPr>
      <w:r>
        <w:separator/>
      </w:r>
    </w:p>
  </w:endnote>
  <w:endnote w:type="continuationSeparator" w:id="0">
    <w:p w14:paraId="35E296EE" w14:textId="77777777" w:rsidR="00491864" w:rsidRDefault="00491864" w:rsidP="005A03A1">
      <w:pPr>
        <w:ind w:firstLine="480"/>
      </w:pPr>
      <w:r>
        <w:continuationSeparator/>
      </w:r>
    </w:p>
  </w:endnote>
  <w:endnote w:type="continuationNotice" w:id="1">
    <w:p w14:paraId="2EE97D49" w14:textId="77777777" w:rsidR="00491864" w:rsidRDefault="00491864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2783" w14:textId="77777777" w:rsidR="00491864" w:rsidRDefault="00491864" w:rsidP="00C23AE1">
      <w:pPr>
        <w:pStyle w:val="ae"/>
      </w:pPr>
      <w:r>
        <w:separator/>
      </w:r>
    </w:p>
  </w:footnote>
  <w:footnote w:type="continuationSeparator" w:id="0">
    <w:p w14:paraId="4E4181D3" w14:textId="77777777" w:rsidR="00491864" w:rsidRDefault="00491864" w:rsidP="005A03A1">
      <w:pPr>
        <w:ind w:firstLine="480"/>
      </w:pPr>
      <w:r>
        <w:continuationSeparator/>
      </w:r>
    </w:p>
  </w:footnote>
  <w:footnote w:type="continuationNotice" w:id="1">
    <w:p w14:paraId="20977663" w14:textId="77777777" w:rsidR="00491864" w:rsidRDefault="00491864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4</cp:revision>
  <cp:lastPrinted>2026-04-06T05:06:00Z</cp:lastPrinted>
  <dcterms:created xsi:type="dcterms:W3CDTF">2026-04-06T05:07:00Z</dcterms:created>
  <dcterms:modified xsi:type="dcterms:W3CDTF">2026-04-06T05:12:00Z</dcterms:modified>
</cp:coreProperties>
</file>