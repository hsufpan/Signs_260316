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F0CB3" w14:textId="3974A628" w:rsidR="00C47E8D" w:rsidRDefault="00E363A4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Create</w:t>
                            </w:r>
                          </w:p>
                          <w:p w14:paraId="3CE383B2" w14:textId="25251AEE" w:rsidR="00B12B19" w:rsidRDefault="00FA1CDB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Intake</w:t>
                            </w:r>
                          </w:p>
                          <w:p w14:paraId="2E181D29" w14:textId="522A3AA9" w:rsidR="00E363A4" w:rsidRPr="00071BA8" w:rsidRDefault="00E363A4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Entries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6FCF0CB3" w14:textId="3974A628" w:rsidR="00C47E8D" w:rsidRDefault="00E363A4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Create</w:t>
                      </w:r>
                    </w:p>
                    <w:p w14:paraId="3CE383B2" w14:textId="25251AEE" w:rsidR="00B12B19" w:rsidRDefault="00FA1CDB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Intake</w:t>
                      </w:r>
                    </w:p>
                    <w:p w14:paraId="2E181D29" w14:textId="522A3AA9" w:rsidR="00E363A4" w:rsidRPr="00071BA8" w:rsidRDefault="00E363A4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Entries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5B17" w14:textId="77777777" w:rsidR="00FA3A38" w:rsidRDefault="00FA3A38" w:rsidP="005A03A1">
      <w:pPr>
        <w:ind w:firstLine="480"/>
      </w:pPr>
      <w:r>
        <w:separator/>
      </w:r>
    </w:p>
  </w:endnote>
  <w:endnote w:type="continuationSeparator" w:id="0">
    <w:p w14:paraId="6BDC6C57" w14:textId="77777777" w:rsidR="00FA3A38" w:rsidRDefault="00FA3A38" w:rsidP="005A03A1">
      <w:pPr>
        <w:ind w:firstLine="480"/>
      </w:pPr>
      <w:r>
        <w:continuationSeparator/>
      </w:r>
    </w:p>
  </w:endnote>
  <w:endnote w:type="continuationNotice" w:id="1">
    <w:p w14:paraId="4E9EE092" w14:textId="77777777" w:rsidR="00FA3A38" w:rsidRDefault="00FA3A38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26B2D" w14:textId="77777777" w:rsidR="00FA3A38" w:rsidRDefault="00FA3A38" w:rsidP="00C23AE1">
      <w:pPr>
        <w:pStyle w:val="ae"/>
      </w:pPr>
      <w:r>
        <w:separator/>
      </w:r>
    </w:p>
  </w:footnote>
  <w:footnote w:type="continuationSeparator" w:id="0">
    <w:p w14:paraId="5CA72327" w14:textId="77777777" w:rsidR="00FA3A38" w:rsidRDefault="00FA3A38" w:rsidP="005A03A1">
      <w:pPr>
        <w:ind w:firstLine="480"/>
      </w:pPr>
      <w:r>
        <w:continuationSeparator/>
      </w:r>
    </w:p>
  </w:footnote>
  <w:footnote w:type="continuationNotice" w:id="1">
    <w:p w14:paraId="795AD7A0" w14:textId="77777777" w:rsidR="00FA3A38" w:rsidRDefault="00FA3A38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1F74"/>
    <w:rsid w:val="001F239F"/>
    <w:rsid w:val="001F547E"/>
    <w:rsid w:val="001F6514"/>
    <w:rsid w:val="001F6D40"/>
    <w:rsid w:val="00201C7E"/>
    <w:rsid w:val="00205D3A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415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36CE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2B19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363A4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1CDB"/>
    <w:rsid w:val="00FA2CD4"/>
    <w:rsid w:val="00FA3A38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SimHei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SimHei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SimHei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SimHei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SimHei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SimHei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SimHei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SimHei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SimHei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SimHei" w:hAnsi="DIN Mittelschrift Std" w:cs="SimHei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4</cp:revision>
  <cp:lastPrinted>2026-04-06T05:06:00Z</cp:lastPrinted>
  <dcterms:created xsi:type="dcterms:W3CDTF">2026-04-06T05:10:00Z</dcterms:created>
  <dcterms:modified xsi:type="dcterms:W3CDTF">2026-04-12T03:42:00Z</dcterms:modified>
</cp:coreProperties>
</file>