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783C8" w14:textId="1EF8D06D" w:rsidR="0059354F" w:rsidRPr="00071BA8" w:rsidRDefault="0059354F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 w:rsidRPr="00071BA8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Convert</w:t>
                            </w:r>
                          </w:p>
                          <w:p w14:paraId="26171829" w14:textId="693D71E6" w:rsidR="00CD597B" w:rsidRPr="00071BA8" w:rsidRDefault="00D64E69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 w:rsidRPr="00071BA8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TRY</w:t>
                            </w:r>
                            <w:r w:rsidR="0059354F" w:rsidRPr="00071BA8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-</w:t>
                            </w:r>
                            <w:r w:rsidRPr="00071BA8"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54783C8" w14:textId="1EF8D06D" w:rsidR="0059354F" w:rsidRPr="00071BA8" w:rsidRDefault="0059354F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 w:rsidRPr="00071BA8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Convert</w:t>
                      </w:r>
                    </w:p>
                    <w:p w14:paraId="26171829" w14:textId="693D71E6" w:rsidR="00CD597B" w:rsidRPr="00071BA8" w:rsidRDefault="00D64E69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 w:rsidRPr="00071BA8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TRY</w:t>
                      </w:r>
                      <w:r w:rsidR="0059354F" w:rsidRPr="00071BA8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-</w:t>
                      </w:r>
                      <w:r w:rsidRPr="00071BA8"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CNY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83E63" w14:textId="77777777" w:rsidR="00356F8A" w:rsidRDefault="00356F8A" w:rsidP="005A03A1">
      <w:pPr>
        <w:ind w:firstLine="480"/>
      </w:pPr>
      <w:r>
        <w:separator/>
      </w:r>
    </w:p>
  </w:endnote>
  <w:endnote w:type="continuationSeparator" w:id="0">
    <w:p w14:paraId="4971054E" w14:textId="77777777" w:rsidR="00356F8A" w:rsidRDefault="00356F8A" w:rsidP="005A03A1">
      <w:pPr>
        <w:ind w:firstLine="480"/>
      </w:pPr>
      <w:r>
        <w:continuationSeparator/>
      </w:r>
    </w:p>
  </w:endnote>
  <w:endnote w:type="continuationNotice" w:id="1">
    <w:p w14:paraId="6D99D700" w14:textId="77777777" w:rsidR="00356F8A" w:rsidRDefault="00356F8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A12CC" w14:textId="77777777" w:rsidR="00356F8A" w:rsidRDefault="00356F8A" w:rsidP="00C23AE1">
      <w:pPr>
        <w:pStyle w:val="ae"/>
      </w:pPr>
      <w:r>
        <w:separator/>
      </w:r>
    </w:p>
  </w:footnote>
  <w:footnote w:type="continuationSeparator" w:id="0">
    <w:p w14:paraId="3893D229" w14:textId="77777777" w:rsidR="00356F8A" w:rsidRDefault="00356F8A" w:rsidP="005A03A1">
      <w:pPr>
        <w:ind w:firstLine="480"/>
      </w:pPr>
      <w:r>
        <w:continuationSeparator/>
      </w:r>
    </w:p>
  </w:footnote>
  <w:footnote w:type="continuationNotice" w:id="1">
    <w:p w14:paraId="7C988017" w14:textId="77777777" w:rsidR="00356F8A" w:rsidRDefault="00356F8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2</cp:revision>
  <cp:lastPrinted>2026-04-06T05:04:00Z</cp:lastPrinted>
  <dcterms:created xsi:type="dcterms:W3CDTF">2026-04-06T05:04:00Z</dcterms:created>
  <dcterms:modified xsi:type="dcterms:W3CDTF">2026-04-06T05:04:00Z</dcterms:modified>
</cp:coreProperties>
</file>