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24F4A961" w:rsidR="00E235E5" w:rsidRPr="00D86BFC" w:rsidRDefault="00336155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EDE1A9C">
                <wp:simplePos x="0" y="0"/>
                <wp:positionH relativeFrom="column">
                  <wp:posOffset>-446442</wp:posOffset>
                </wp:positionH>
                <wp:positionV relativeFrom="paragraph">
                  <wp:posOffset>-435685</wp:posOffset>
                </wp:positionV>
                <wp:extent cx="7186295" cy="7250654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25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0CB3" w14:textId="05FAD0CA" w:rsidR="00C47E8D" w:rsidRDefault="009C7817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Blood</w:t>
                            </w:r>
                          </w:p>
                          <w:p w14:paraId="699B4022" w14:textId="40B17596" w:rsidR="009C7817" w:rsidRDefault="009C7817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Pressure</w:t>
                            </w:r>
                          </w:p>
                          <w:p w14:paraId="50C93C48" w14:textId="6BDD0862" w:rsidR="009C7817" w:rsidRPr="00336155" w:rsidRDefault="009C7817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(Manually)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5.15pt;margin-top:-34.3pt;width:565.85pt;height:57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" filled="f" stroked="f" strokeweight=".5pt">
                <v:textbox>
                  <w:txbxContent>
                    <w:p w14:paraId="6FCF0CB3" w14:textId="05FAD0CA" w:rsidR="00C47E8D" w:rsidRDefault="009C7817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Blood</w:t>
                      </w:r>
                    </w:p>
                    <w:p w14:paraId="699B4022" w14:textId="40B17596" w:rsidR="009C7817" w:rsidRDefault="009C7817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Pressure</w:t>
                      </w:r>
                    </w:p>
                    <w:p w14:paraId="50C93C48" w14:textId="6BDD0862" w:rsidR="009C7817" w:rsidRPr="00336155" w:rsidRDefault="009C7817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(Manually)</w:t>
                      </w:r>
                    </w:p>
                  </w:txbxContent>
                </v:textbox>
              </v:shape>
            </w:pict>
          </mc:Fallback>
        </mc:AlternateContent>
      </w:r>
      <w:r w:rsidRPr="0033615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DF5F0AA" wp14:editId="2FC97B10">
            <wp:simplePos x="0" y="0"/>
            <wp:positionH relativeFrom="column">
              <wp:posOffset>-500232</wp:posOffset>
            </wp:positionH>
            <wp:positionV relativeFrom="paragraph">
              <wp:posOffset>-510989</wp:posOffset>
            </wp:positionV>
            <wp:extent cx="7594899" cy="7594899"/>
            <wp:effectExtent l="0" t="0" r="0" b="0"/>
            <wp:wrapNone/>
            <wp:docPr id="165254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2417" cy="76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35E5" w:rsidRPr="00D86BFC" w:rsidSect="00CD5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3DDCA" w14:textId="77777777" w:rsidR="00415930" w:rsidRDefault="00415930" w:rsidP="005A03A1">
      <w:pPr>
        <w:ind w:firstLine="480"/>
      </w:pPr>
      <w:r>
        <w:separator/>
      </w:r>
    </w:p>
  </w:endnote>
  <w:endnote w:type="continuationSeparator" w:id="0">
    <w:p w14:paraId="02DD9CAE" w14:textId="77777777" w:rsidR="00415930" w:rsidRDefault="00415930" w:rsidP="005A03A1">
      <w:pPr>
        <w:ind w:firstLine="480"/>
      </w:pPr>
      <w:r>
        <w:continuationSeparator/>
      </w:r>
    </w:p>
  </w:endnote>
  <w:endnote w:type="continuationNotice" w:id="1">
    <w:p w14:paraId="79DAFAF6" w14:textId="77777777" w:rsidR="00415930" w:rsidRDefault="00415930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372BD" w14:textId="77777777" w:rsidR="00415930" w:rsidRDefault="00415930" w:rsidP="00C23AE1">
      <w:pPr>
        <w:pStyle w:val="ae"/>
      </w:pPr>
      <w:r>
        <w:separator/>
      </w:r>
    </w:p>
  </w:footnote>
  <w:footnote w:type="continuationSeparator" w:id="0">
    <w:p w14:paraId="59FEDA6C" w14:textId="77777777" w:rsidR="00415930" w:rsidRDefault="00415930" w:rsidP="005A03A1">
      <w:pPr>
        <w:ind w:firstLine="480"/>
      </w:pPr>
      <w:r>
        <w:continuationSeparator/>
      </w:r>
    </w:p>
  </w:footnote>
  <w:footnote w:type="continuationNotice" w:id="1">
    <w:p w14:paraId="394241FB" w14:textId="77777777" w:rsidR="00415930" w:rsidRDefault="00415930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6155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5930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C7817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07B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6</cp:revision>
  <cp:lastPrinted>2026-04-06T05:06:00Z</cp:lastPrinted>
  <dcterms:created xsi:type="dcterms:W3CDTF">2026-04-06T05:07:00Z</dcterms:created>
  <dcterms:modified xsi:type="dcterms:W3CDTF">2026-04-06T05:34:00Z</dcterms:modified>
</cp:coreProperties>
</file>