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F37A40C" w14:textId="78E2BB83" w:rsidR="00B15390" w:rsidRPr="006D397B" w:rsidRDefault="00132375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t>0</w:t>
      </w:r>
      <w:r w:rsidR="004636EC"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t>1</w:t>
      </w:r>
    </w:p>
    <w:p w14:paraId="32AEC2E5" w14:textId="2D409896" w:rsidR="004636EC" w:rsidRPr="006D397B" w:rsidRDefault="00132375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0</w:t>
      </w:r>
      <w:r w:rsidR="004636EC"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t>2</w:t>
      </w:r>
    </w:p>
    <w:p w14:paraId="7DB18274" w14:textId="222A800C" w:rsidR="004636EC" w:rsidRPr="006D397B" w:rsidRDefault="00132375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0</w:t>
      </w:r>
      <w:r w:rsidR="004636EC"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t>3</w:t>
      </w:r>
    </w:p>
    <w:p w14:paraId="3EC07B32" w14:textId="537EFFC2" w:rsidR="004636EC" w:rsidRPr="006D397B" w:rsidRDefault="00132375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0</w:t>
      </w:r>
      <w:r w:rsidR="004636EC"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t>4</w:t>
      </w:r>
    </w:p>
    <w:p w14:paraId="155E26C8" w14:textId="4A26A68B" w:rsidR="004636EC" w:rsidRPr="006D397B" w:rsidRDefault="00132375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0</w:t>
      </w:r>
      <w:r w:rsidR="004636EC"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t>5</w:t>
      </w:r>
    </w:p>
    <w:p w14:paraId="6D4CD028" w14:textId="47D00002" w:rsidR="004636EC" w:rsidRPr="006D397B" w:rsidRDefault="00132375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0</w:t>
      </w:r>
      <w:r w:rsidR="004636EC"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t>6</w:t>
      </w:r>
    </w:p>
    <w:p w14:paraId="61EB2C2F" w14:textId="119D1A95" w:rsidR="004636EC" w:rsidRPr="006D397B" w:rsidRDefault="00132375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0</w:t>
      </w:r>
      <w:r w:rsidR="004636EC"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t>7</w:t>
      </w:r>
    </w:p>
    <w:p w14:paraId="12B692CC" w14:textId="53116F0A" w:rsidR="004636EC" w:rsidRPr="006D397B" w:rsidRDefault="00132375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0</w:t>
      </w:r>
      <w:r w:rsidR="004636EC"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t>8</w:t>
      </w:r>
    </w:p>
    <w:p w14:paraId="16CA3F89" w14:textId="5EDDB337" w:rsidR="004636EC" w:rsidRPr="006D397B" w:rsidRDefault="00132375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0</w:t>
      </w:r>
      <w:r w:rsidR="004636EC"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t>9</w:t>
      </w:r>
    </w:p>
    <w:p w14:paraId="2F47E307" w14:textId="0B51ECF0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10</w:t>
      </w:r>
    </w:p>
    <w:p w14:paraId="2656A82D" w14:textId="416D55CE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11</w:t>
      </w:r>
    </w:p>
    <w:p w14:paraId="79810D0D" w14:textId="05430E32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12</w:t>
      </w:r>
    </w:p>
    <w:p w14:paraId="0707C162" w14:textId="4031A8FE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13</w:t>
      </w:r>
    </w:p>
    <w:p w14:paraId="73231646" w14:textId="25569B00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14</w:t>
      </w:r>
    </w:p>
    <w:p w14:paraId="395DA13E" w14:textId="017D0563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15</w:t>
      </w:r>
    </w:p>
    <w:p w14:paraId="3F28BD63" w14:textId="3B373573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16</w:t>
      </w:r>
    </w:p>
    <w:p w14:paraId="382B1740" w14:textId="5AB075CF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17</w:t>
      </w:r>
    </w:p>
    <w:p w14:paraId="45E7F011" w14:textId="11884117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18</w:t>
      </w:r>
    </w:p>
    <w:p w14:paraId="34180DAB" w14:textId="0763B2A6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19</w:t>
      </w:r>
    </w:p>
    <w:p w14:paraId="42CF6242" w14:textId="7F910B45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20</w:t>
      </w:r>
    </w:p>
    <w:p w14:paraId="59B386E2" w14:textId="60E16A6C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21</w:t>
      </w:r>
    </w:p>
    <w:p w14:paraId="57EAD5A8" w14:textId="71140A32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22</w:t>
      </w:r>
    </w:p>
    <w:p w14:paraId="0378E944" w14:textId="2C86E304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23</w:t>
      </w:r>
    </w:p>
    <w:p w14:paraId="52AC5D89" w14:textId="0040C5B8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24</w:t>
      </w:r>
    </w:p>
    <w:p w14:paraId="745B8016" w14:textId="435A9A73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25</w:t>
      </w:r>
    </w:p>
    <w:p w14:paraId="18C2C18A" w14:textId="697D0098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26</w:t>
      </w:r>
    </w:p>
    <w:p w14:paraId="550FDAAC" w14:textId="57008EED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27</w:t>
      </w:r>
    </w:p>
    <w:p w14:paraId="5717AA5B" w14:textId="1384D510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28</w:t>
      </w:r>
    </w:p>
    <w:p w14:paraId="7ED023CA" w14:textId="3ED492CF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29</w:t>
      </w:r>
    </w:p>
    <w:p w14:paraId="2DD1ECF0" w14:textId="42A7A52F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30</w:t>
      </w:r>
    </w:p>
    <w:p w14:paraId="18579ED7" w14:textId="56EC6E97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31</w:t>
      </w:r>
    </w:p>
    <w:p w14:paraId="197AF44A" w14:textId="5C61FC19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32</w:t>
      </w:r>
    </w:p>
    <w:p w14:paraId="4A66478B" w14:textId="79F8167B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33</w:t>
      </w:r>
    </w:p>
    <w:p w14:paraId="73C76B4C" w14:textId="085A5697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34</w:t>
      </w:r>
    </w:p>
    <w:p w14:paraId="226A9AAE" w14:textId="5A05DE19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35</w:t>
      </w:r>
    </w:p>
    <w:p w14:paraId="0EC118F5" w14:textId="602DC2D1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36</w:t>
      </w:r>
    </w:p>
    <w:p w14:paraId="154304E9" w14:textId="33F6C5D9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37</w:t>
      </w:r>
    </w:p>
    <w:p w14:paraId="2E2EE680" w14:textId="343F9143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38</w:t>
      </w:r>
    </w:p>
    <w:p w14:paraId="77558FDE" w14:textId="667E3BD2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39</w:t>
      </w:r>
    </w:p>
    <w:p w14:paraId="4044A6AA" w14:textId="291DC201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40</w:t>
      </w:r>
    </w:p>
    <w:p w14:paraId="56B084C0" w14:textId="04E7D988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41</w:t>
      </w:r>
    </w:p>
    <w:p w14:paraId="4B58158D" w14:textId="09CDED2E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42</w:t>
      </w:r>
    </w:p>
    <w:p w14:paraId="661CDF1C" w14:textId="58E9DA04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43</w:t>
      </w:r>
    </w:p>
    <w:p w14:paraId="0B38ED4C" w14:textId="32E22B44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44</w:t>
      </w:r>
    </w:p>
    <w:p w14:paraId="5CF0B1F7" w14:textId="1EF2267D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45</w:t>
      </w:r>
    </w:p>
    <w:p w14:paraId="0D1896C2" w14:textId="08BB55E2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46</w:t>
      </w:r>
    </w:p>
    <w:p w14:paraId="75DB06EC" w14:textId="5CF9AA55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47</w:t>
      </w:r>
    </w:p>
    <w:p w14:paraId="6C8A6B1C" w14:textId="3C2E64BA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48</w:t>
      </w:r>
    </w:p>
    <w:p w14:paraId="1F2B7780" w14:textId="0F051C7F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49</w:t>
      </w:r>
    </w:p>
    <w:p w14:paraId="22D6C448" w14:textId="19A58AF1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50</w:t>
      </w:r>
    </w:p>
    <w:p w14:paraId="0C8B2F9F" w14:textId="0FAAA479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51</w:t>
      </w:r>
    </w:p>
    <w:p w14:paraId="2E1D0C11" w14:textId="06F3376A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52</w:t>
      </w:r>
    </w:p>
    <w:p w14:paraId="40A5A0D2" w14:textId="7970976A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53</w:t>
      </w:r>
    </w:p>
    <w:p w14:paraId="5D452132" w14:textId="5A4D1739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54</w:t>
      </w:r>
    </w:p>
    <w:p w14:paraId="1B0A0F76" w14:textId="52A80B9F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55</w:t>
      </w:r>
    </w:p>
    <w:p w14:paraId="1370EA6A" w14:textId="6ACB9CD1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56</w:t>
      </w:r>
    </w:p>
    <w:p w14:paraId="1DA91204" w14:textId="72985728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57</w:t>
      </w:r>
    </w:p>
    <w:p w14:paraId="1AD772DC" w14:textId="75D47447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58</w:t>
      </w:r>
    </w:p>
    <w:p w14:paraId="5FB8E46F" w14:textId="1D5942C6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59</w:t>
      </w:r>
    </w:p>
    <w:p w14:paraId="723BBE85" w14:textId="65EA3776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60</w:t>
      </w:r>
    </w:p>
    <w:p w14:paraId="7793358B" w14:textId="139FF3D1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61</w:t>
      </w:r>
    </w:p>
    <w:p w14:paraId="513361CD" w14:textId="7ABAC9D2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62</w:t>
      </w:r>
    </w:p>
    <w:p w14:paraId="4E1B7CD5" w14:textId="43830E53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63</w:t>
      </w:r>
    </w:p>
    <w:p w14:paraId="684F3222" w14:textId="4C0C96E1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64</w:t>
      </w:r>
    </w:p>
    <w:p w14:paraId="4F2DB2B2" w14:textId="0CD58917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65</w:t>
      </w:r>
    </w:p>
    <w:p w14:paraId="45478B35" w14:textId="7409C6B3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66</w:t>
      </w:r>
    </w:p>
    <w:p w14:paraId="6A7B3710" w14:textId="52D816FF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67</w:t>
      </w:r>
    </w:p>
    <w:p w14:paraId="10EA395D" w14:textId="2408A778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68</w:t>
      </w:r>
    </w:p>
    <w:p w14:paraId="4D89B094" w14:textId="006618D5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69</w:t>
      </w:r>
    </w:p>
    <w:p w14:paraId="30A3EDA6" w14:textId="1933D996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70</w:t>
      </w:r>
    </w:p>
    <w:p w14:paraId="268941AA" w14:textId="3D6537CA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71</w:t>
      </w:r>
    </w:p>
    <w:p w14:paraId="57DFC934" w14:textId="7F808C07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72</w:t>
      </w:r>
    </w:p>
    <w:p w14:paraId="7D1EF014" w14:textId="724062F3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73</w:t>
      </w:r>
    </w:p>
    <w:p w14:paraId="2DCC87D0" w14:textId="2E9DCDAC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74</w:t>
      </w:r>
    </w:p>
    <w:p w14:paraId="3F90C8CD" w14:textId="757AE5E8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75</w:t>
      </w:r>
    </w:p>
    <w:p w14:paraId="62045720" w14:textId="2474A6B4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76</w:t>
      </w:r>
    </w:p>
    <w:p w14:paraId="75A57869" w14:textId="47AB1AE0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77</w:t>
      </w:r>
    </w:p>
    <w:p w14:paraId="5E546205" w14:textId="6F7E5928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78</w:t>
      </w:r>
    </w:p>
    <w:p w14:paraId="7930E18C" w14:textId="1C978177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79</w:t>
      </w:r>
    </w:p>
    <w:p w14:paraId="092AC7BB" w14:textId="4723A7B1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80</w:t>
      </w:r>
    </w:p>
    <w:p w14:paraId="1892A29D" w14:textId="4324F150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81</w:t>
      </w:r>
    </w:p>
    <w:p w14:paraId="702C637C" w14:textId="573A2C0D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82</w:t>
      </w:r>
    </w:p>
    <w:p w14:paraId="6879A560" w14:textId="71C40614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83</w:t>
      </w:r>
    </w:p>
    <w:p w14:paraId="54057303" w14:textId="377D94F7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84</w:t>
      </w:r>
    </w:p>
    <w:p w14:paraId="14DA4783" w14:textId="3FCECE25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85</w:t>
      </w:r>
    </w:p>
    <w:p w14:paraId="227CAA63" w14:textId="7EFD3287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86</w:t>
      </w:r>
    </w:p>
    <w:p w14:paraId="55CEF190" w14:textId="0BE8DAF8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87</w:t>
      </w:r>
    </w:p>
    <w:p w14:paraId="4CD5DA12" w14:textId="1C3ACBB4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88</w:t>
      </w:r>
    </w:p>
    <w:p w14:paraId="654A1CBF" w14:textId="464B4D76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89</w:t>
      </w:r>
    </w:p>
    <w:p w14:paraId="3A8181C1" w14:textId="746DE001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90</w:t>
      </w:r>
    </w:p>
    <w:p w14:paraId="091B927B" w14:textId="04BB489D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91</w:t>
      </w:r>
    </w:p>
    <w:p w14:paraId="09785704" w14:textId="31A060A2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92</w:t>
      </w:r>
    </w:p>
    <w:p w14:paraId="75BCB42A" w14:textId="58E63AEE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93</w:t>
      </w:r>
    </w:p>
    <w:p w14:paraId="39E60528" w14:textId="3CB6710F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94</w:t>
      </w:r>
    </w:p>
    <w:p w14:paraId="57D3639E" w14:textId="44862691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95</w:t>
      </w:r>
    </w:p>
    <w:p w14:paraId="497D59F6" w14:textId="03E0EE3F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96</w:t>
      </w:r>
    </w:p>
    <w:p w14:paraId="698F4ACA" w14:textId="4608E500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97</w:t>
      </w:r>
    </w:p>
    <w:p w14:paraId="42E0ABD5" w14:textId="17D9CBE3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98</w:t>
      </w:r>
    </w:p>
    <w:p w14:paraId="5D509F78" w14:textId="632D6F2D" w:rsidR="004636EC" w:rsidRPr="006D397B" w:rsidRDefault="004636EC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/>
          <w:color w:val="FFFFFF" w:themeColor="background1"/>
          <w:sz w:val="540"/>
          <w:szCs w:val="540"/>
        </w:rPr>
        <w:lastRenderedPageBreak/>
        <w:t>99</w:t>
      </w:r>
    </w:p>
    <w:p w14:paraId="25F4F378" w14:textId="79021301" w:rsidR="00F74CE3" w:rsidRPr="006D397B" w:rsidRDefault="00F74CE3" w:rsidP="004636EC">
      <w:pPr>
        <w:ind w:firstLineChars="0" w:firstLine="0"/>
        <w:jc w:val="center"/>
        <w:rPr>
          <w:rFonts w:ascii="Arial" w:eastAsia="方正书宋简体" w:hAnsi="Arial" w:cs="Arial"/>
          <w:color w:val="FFFFFF" w:themeColor="background1"/>
          <w:sz w:val="540"/>
          <w:szCs w:val="540"/>
        </w:rPr>
      </w:pPr>
      <w:r w:rsidRPr="006D397B">
        <w:rPr>
          <w:rFonts w:ascii="Arial" w:eastAsia="方正书宋简体" w:hAnsi="Arial" w:cs="Arial" w:hint="eastAsia"/>
          <w:color w:val="FFFFFF" w:themeColor="background1"/>
          <w:sz w:val="540"/>
          <w:szCs w:val="540"/>
        </w:rPr>
        <w:lastRenderedPageBreak/>
        <w:t>00</w:t>
      </w:r>
    </w:p>
    <w:sectPr w:rsidR="00F74CE3" w:rsidRPr="006D397B" w:rsidSect="004B4C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2344" w:right="720" w:bottom="720" w:left="720" w:header="680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99AC6" w14:textId="77777777" w:rsidR="00C910A4" w:rsidRDefault="00C910A4" w:rsidP="005A03A1">
      <w:pPr>
        <w:spacing w:line="240" w:lineRule="auto"/>
        <w:ind w:firstLine="480"/>
      </w:pPr>
      <w:r>
        <w:separator/>
      </w:r>
    </w:p>
  </w:endnote>
  <w:endnote w:type="continuationSeparator" w:id="0">
    <w:p w14:paraId="17F4438E" w14:textId="77777777" w:rsidR="00C910A4" w:rsidRDefault="00C910A4" w:rsidP="005A03A1">
      <w:pPr>
        <w:spacing w:line="240" w:lineRule="auto"/>
        <w:ind w:firstLine="480"/>
      </w:pPr>
      <w:r>
        <w:continuationSeparator/>
      </w:r>
    </w:p>
  </w:endnote>
  <w:endnote w:type="continuationNotice" w:id="1">
    <w:p w14:paraId="241C93A6" w14:textId="77777777" w:rsidR="00C910A4" w:rsidRDefault="00C910A4"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B0604020202020204"/>
    <w:charset w:val="00"/>
    <w:family w:val="roman"/>
    <w:pitch w:val="default"/>
  </w:font>
  <w:font w:name="Source Code Pro Light">
    <w:panose1 w:val="020B0409030403020204"/>
    <w:charset w:val="00"/>
    <w:family w:val="modern"/>
    <w:pitch w:val="variable"/>
    <w:sig w:usb0="200002F7" w:usb1="020038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方正书宋简体">
    <w:altName w:val="宋体"/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FC78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1309B" w14:textId="7B211C25" w:rsidR="00E67C8D" w:rsidRPr="00C326AE" w:rsidRDefault="00E67C8D" w:rsidP="00564069">
    <w:pPr>
      <w:pStyle w:val="a7"/>
      <w:rPr>
        <w:rFonts w:ascii="Arial" w:hAnsi="Arial" w:cs="Arial" w:hint="eastAsia"/>
        <w:color w:val="808080" w:themeColor="background1" w:themeShade="80"/>
        <w:sz w:val="8"/>
        <w:szCs w:val="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4A92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A0100" w14:textId="77777777" w:rsidR="00C910A4" w:rsidRDefault="00C910A4" w:rsidP="00C23AE1">
      <w:pPr>
        <w:pStyle w:val="ae"/>
      </w:pPr>
      <w:r>
        <w:separator/>
      </w:r>
    </w:p>
  </w:footnote>
  <w:footnote w:type="continuationSeparator" w:id="0">
    <w:p w14:paraId="6FB92B48" w14:textId="77777777" w:rsidR="00C910A4" w:rsidRDefault="00C910A4" w:rsidP="005A03A1">
      <w:pPr>
        <w:spacing w:line="240" w:lineRule="auto"/>
        <w:ind w:firstLine="480"/>
      </w:pPr>
      <w:r>
        <w:continuationSeparator/>
      </w:r>
    </w:p>
  </w:footnote>
  <w:footnote w:type="continuationNotice" w:id="1">
    <w:p w14:paraId="7D38BC07" w14:textId="77777777" w:rsidR="00C910A4" w:rsidRDefault="00C910A4">
      <w:pPr>
        <w:spacing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5769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CB51" w14:textId="67E4B5EA" w:rsidR="005A03A1" w:rsidRPr="00564069" w:rsidRDefault="005A03A1" w:rsidP="00A718E2">
    <w:pPr>
      <w:pStyle w:val="af8"/>
      <w:rPr>
        <w:color w:val="D9D9D9" w:themeColor="background1" w:themeShade="D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9306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EC"/>
    <w:rsid w:val="000044FF"/>
    <w:rsid w:val="00005EE4"/>
    <w:rsid w:val="00013002"/>
    <w:rsid w:val="000231CF"/>
    <w:rsid w:val="0002643D"/>
    <w:rsid w:val="00026D55"/>
    <w:rsid w:val="00041F6E"/>
    <w:rsid w:val="00043FC7"/>
    <w:rsid w:val="00044D90"/>
    <w:rsid w:val="00047D41"/>
    <w:rsid w:val="00053FA0"/>
    <w:rsid w:val="0006603B"/>
    <w:rsid w:val="000679BE"/>
    <w:rsid w:val="0007313F"/>
    <w:rsid w:val="00075E8A"/>
    <w:rsid w:val="0008389D"/>
    <w:rsid w:val="00084E88"/>
    <w:rsid w:val="00085F9F"/>
    <w:rsid w:val="000A20E3"/>
    <w:rsid w:val="000A4032"/>
    <w:rsid w:val="000A6862"/>
    <w:rsid w:val="000B1F6A"/>
    <w:rsid w:val="000B7668"/>
    <w:rsid w:val="000D0ECA"/>
    <w:rsid w:val="000D2BC1"/>
    <w:rsid w:val="000D7819"/>
    <w:rsid w:val="000D7844"/>
    <w:rsid w:val="000E2EAF"/>
    <w:rsid w:val="000F0E65"/>
    <w:rsid w:val="0010045D"/>
    <w:rsid w:val="00104C1F"/>
    <w:rsid w:val="001061A7"/>
    <w:rsid w:val="00107215"/>
    <w:rsid w:val="00115020"/>
    <w:rsid w:val="001155E9"/>
    <w:rsid w:val="00116B3B"/>
    <w:rsid w:val="001245BE"/>
    <w:rsid w:val="00132375"/>
    <w:rsid w:val="00136FE8"/>
    <w:rsid w:val="001506CF"/>
    <w:rsid w:val="00151AC1"/>
    <w:rsid w:val="00161BF2"/>
    <w:rsid w:val="00161FE7"/>
    <w:rsid w:val="00165347"/>
    <w:rsid w:val="0017225D"/>
    <w:rsid w:val="00182A78"/>
    <w:rsid w:val="0018362D"/>
    <w:rsid w:val="00185B03"/>
    <w:rsid w:val="001876A9"/>
    <w:rsid w:val="00190F94"/>
    <w:rsid w:val="0019199F"/>
    <w:rsid w:val="00191C42"/>
    <w:rsid w:val="001955C5"/>
    <w:rsid w:val="001A3509"/>
    <w:rsid w:val="001A4CF6"/>
    <w:rsid w:val="001A58AE"/>
    <w:rsid w:val="001A58B1"/>
    <w:rsid w:val="001B6EC2"/>
    <w:rsid w:val="001C03FE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42CD"/>
    <w:rsid w:val="00234AEC"/>
    <w:rsid w:val="002440F9"/>
    <w:rsid w:val="00245D4F"/>
    <w:rsid w:val="002465E4"/>
    <w:rsid w:val="002566E1"/>
    <w:rsid w:val="00270B6F"/>
    <w:rsid w:val="00271869"/>
    <w:rsid w:val="00274729"/>
    <w:rsid w:val="002753A5"/>
    <w:rsid w:val="002808D8"/>
    <w:rsid w:val="002834A3"/>
    <w:rsid w:val="002965B7"/>
    <w:rsid w:val="002A3011"/>
    <w:rsid w:val="002A4443"/>
    <w:rsid w:val="002A69AE"/>
    <w:rsid w:val="002B4DA4"/>
    <w:rsid w:val="002B5D8A"/>
    <w:rsid w:val="002C10C5"/>
    <w:rsid w:val="002C58A0"/>
    <w:rsid w:val="002C630D"/>
    <w:rsid w:val="002C7EF6"/>
    <w:rsid w:val="002D070D"/>
    <w:rsid w:val="002D0AF1"/>
    <w:rsid w:val="002D6117"/>
    <w:rsid w:val="002E1F00"/>
    <w:rsid w:val="002E38CC"/>
    <w:rsid w:val="002E47CF"/>
    <w:rsid w:val="002E7E92"/>
    <w:rsid w:val="002F6246"/>
    <w:rsid w:val="002F6888"/>
    <w:rsid w:val="00310947"/>
    <w:rsid w:val="0031252F"/>
    <w:rsid w:val="003141F6"/>
    <w:rsid w:val="00314F6E"/>
    <w:rsid w:val="003225A1"/>
    <w:rsid w:val="00323B9D"/>
    <w:rsid w:val="0032588E"/>
    <w:rsid w:val="00326CF2"/>
    <w:rsid w:val="00337728"/>
    <w:rsid w:val="00347632"/>
    <w:rsid w:val="00350756"/>
    <w:rsid w:val="003529BE"/>
    <w:rsid w:val="00357417"/>
    <w:rsid w:val="003628CC"/>
    <w:rsid w:val="00366B69"/>
    <w:rsid w:val="00371F1F"/>
    <w:rsid w:val="00372E22"/>
    <w:rsid w:val="00382C25"/>
    <w:rsid w:val="00385E13"/>
    <w:rsid w:val="003873F7"/>
    <w:rsid w:val="0039482F"/>
    <w:rsid w:val="003A0A40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6A75"/>
    <w:rsid w:val="003E19F8"/>
    <w:rsid w:val="003E26F2"/>
    <w:rsid w:val="003E41B2"/>
    <w:rsid w:val="003E5416"/>
    <w:rsid w:val="003E5581"/>
    <w:rsid w:val="003E55FC"/>
    <w:rsid w:val="003F05CB"/>
    <w:rsid w:val="003F2EFC"/>
    <w:rsid w:val="003F421F"/>
    <w:rsid w:val="003F4ACF"/>
    <w:rsid w:val="0040798B"/>
    <w:rsid w:val="0041127D"/>
    <w:rsid w:val="00412E49"/>
    <w:rsid w:val="004266CE"/>
    <w:rsid w:val="0043138E"/>
    <w:rsid w:val="00433E28"/>
    <w:rsid w:val="004348CF"/>
    <w:rsid w:val="004420BF"/>
    <w:rsid w:val="00442F0B"/>
    <w:rsid w:val="00442F0F"/>
    <w:rsid w:val="0044342E"/>
    <w:rsid w:val="00444B15"/>
    <w:rsid w:val="00450AE3"/>
    <w:rsid w:val="00453AA8"/>
    <w:rsid w:val="00455FF3"/>
    <w:rsid w:val="00460BD4"/>
    <w:rsid w:val="004636EC"/>
    <w:rsid w:val="00471F17"/>
    <w:rsid w:val="004824A3"/>
    <w:rsid w:val="00484AC5"/>
    <w:rsid w:val="00492087"/>
    <w:rsid w:val="00492C5D"/>
    <w:rsid w:val="004A523D"/>
    <w:rsid w:val="004A5A48"/>
    <w:rsid w:val="004A620E"/>
    <w:rsid w:val="004A636E"/>
    <w:rsid w:val="004B4ADA"/>
    <w:rsid w:val="004B4C06"/>
    <w:rsid w:val="004C1DEC"/>
    <w:rsid w:val="004C26CE"/>
    <w:rsid w:val="004C3751"/>
    <w:rsid w:val="004C4735"/>
    <w:rsid w:val="004C7C48"/>
    <w:rsid w:val="004E34CE"/>
    <w:rsid w:val="004E5255"/>
    <w:rsid w:val="004F104B"/>
    <w:rsid w:val="004F3D40"/>
    <w:rsid w:val="004F5D4F"/>
    <w:rsid w:val="005011D3"/>
    <w:rsid w:val="00501634"/>
    <w:rsid w:val="00503A84"/>
    <w:rsid w:val="00510450"/>
    <w:rsid w:val="00514210"/>
    <w:rsid w:val="0051753C"/>
    <w:rsid w:val="005209FA"/>
    <w:rsid w:val="00520BB3"/>
    <w:rsid w:val="00530DA2"/>
    <w:rsid w:val="005353AD"/>
    <w:rsid w:val="00542678"/>
    <w:rsid w:val="00543EE7"/>
    <w:rsid w:val="005560E2"/>
    <w:rsid w:val="005611C4"/>
    <w:rsid w:val="00564069"/>
    <w:rsid w:val="005735B2"/>
    <w:rsid w:val="00573764"/>
    <w:rsid w:val="00585204"/>
    <w:rsid w:val="005934F7"/>
    <w:rsid w:val="005A03A1"/>
    <w:rsid w:val="005A0A2F"/>
    <w:rsid w:val="005A1C58"/>
    <w:rsid w:val="005A34B6"/>
    <w:rsid w:val="005A6A75"/>
    <w:rsid w:val="005B114E"/>
    <w:rsid w:val="005B2C9A"/>
    <w:rsid w:val="005C10F5"/>
    <w:rsid w:val="005C1BE1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5E62"/>
    <w:rsid w:val="00642650"/>
    <w:rsid w:val="0064622C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6EC"/>
    <w:rsid w:val="00690745"/>
    <w:rsid w:val="006916E9"/>
    <w:rsid w:val="006946A9"/>
    <w:rsid w:val="00696C5F"/>
    <w:rsid w:val="006A263B"/>
    <w:rsid w:val="006B20C3"/>
    <w:rsid w:val="006B5033"/>
    <w:rsid w:val="006B73CF"/>
    <w:rsid w:val="006B7407"/>
    <w:rsid w:val="006C18D7"/>
    <w:rsid w:val="006C2ED0"/>
    <w:rsid w:val="006C342C"/>
    <w:rsid w:val="006C5320"/>
    <w:rsid w:val="006C6182"/>
    <w:rsid w:val="006D397B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440"/>
    <w:rsid w:val="007052DE"/>
    <w:rsid w:val="00715955"/>
    <w:rsid w:val="00716F80"/>
    <w:rsid w:val="00722E36"/>
    <w:rsid w:val="00727F6D"/>
    <w:rsid w:val="00733B74"/>
    <w:rsid w:val="0073724A"/>
    <w:rsid w:val="00741972"/>
    <w:rsid w:val="007422F4"/>
    <w:rsid w:val="007437B0"/>
    <w:rsid w:val="007462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62C4"/>
    <w:rsid w:val="00786B7D"/>
    <w:rsid w:val="00795280"/>
    <w:rsid w:val="0079691D"/>
    <w:rsid w:val="007A77F4"/>
    <w:rsid w:val="007B1B58"/>
    <w:rsid w:val="007B27CA"/>
    <w:rsid w:val="007B2E28"/>
    <w:rsid w:val="007B6FA1"/>
    <w:rsid w:val="007B7828"/>
    <w:rsid w:val="007D4DB8"/>
    <w:rsid w:val="007E4851"/>
    <w:rsid w:val="007F07EA"/>
    <w:rsid w:val="007F2BB0"/>
    <w:rsid w:val="0082002C"/>
    <w:rsid w:val="008274C6"/>
    <w:rsid w:val="008323F4"/>
    <w:rsid w:val="00842A76"/>
    <w:rsid w:val="0085020E"/>
    <w:rsid w:val="00853623"/>
    <w:rsid w:val="008606E9"/>
    <w:rsid w:val="008616DD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2F50"/>
    <w:rsid w:val="008B320B"/>
    <w:rsid w:val="008C0D44"/>
    <w:rsid w:val="008C458F"/>
    <w:rsid w:val="008D1E51"/>
    <w:rsid w:val="008D2E99"/>
    <w:rsid w:val="008D4812"/>
    <w:rsid w:val="008D68B4"/>
    <w:rsid w:val="008E4029"/>
    <w:rsid w:val="008E4A27"/>
    <w:rsid w:val="008E76E8"/>
    <w:rsid w:val="008F0767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41D5E"/>
    <w:rsid w:val="009437E6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398B"/>
    <w:rsid w:val="00987C3D"/>
    <w:rsid w:val="0099085E"/>
    <w:rsid w:val="009925DD"/>
    <w:rsid w:val="00992F6A"/>
    <w:rsid w:val="009960C4"/>
    <w:rsid w:val="009961B3"/>
    <w:rsid w:val="00996F5D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6FE8"/>
    <w:rsid w:val="009F77B6"/>
    <w:rsid w:val="00A0217D"/>
    <w:rsid w:val="00A029CA"/>
    <w:rsid w:val="00A05582"/>
    <w:rsid w:val="00A10028"/>
    <w:rsid w:val="00A11CAF"/>
    <w:rsid w:val="00A26B54"/>
    <w:rsid w:val="00A30FFE"/>
    <w:rsid w:val="00A41F4C"/>
    <w:rsid w:val="00A4374C"/>
    <w:rsid w:val="00A54AA5"/>
    <w:rsid w:val="00A56BE8"/>
    <w:rsid w:val="00A623DB"/>
    <w:rsid w:val="00A62A2C"/>
    <w:rsid w:val="00A67C5E"/>
    <w:rsid w:val="00A718E2"/>
    <w:rsid w:val="00A73A4F"/>
    <w:rsid w:val="00A819B6"/>
    <w:rsid w:val="00A83078"/>
    <w:rsid w:val="00A86F28"/>
    <w:rsid w:val="00A90DEF"/>
    <w:rsid w:val="00AA3D77"/>
    <w:rsid w:val="00AB1E83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A98"/>
    <w:rsid w:val="00AF6580"/>
    <w:rsid w:val="00B03721"/>
    <w:rsid w:val="00B04C27"/>
    <w:rsid w:val="00B10870"/>
    <w:rsid w:val="00B15390"/>
    <w:rsid w:val="00B203D3"/>
    <w:rsid w:val="00B345AC"/>
    <w:rsid w:val="00B425C7"/>
    <w:rsid w:val="00B45591"/>
    <w:rsid w:val="00B45FDE"/>
    <w:rsid w:val="00B470E7"/>
    <w:rsid w:val="00B5307D"/>
    <w:rsid w:val="00B536B7"/>
    <w:rsid w:val="00B6196E"/>
    <w:rsid w:val="00B6209B"/>
    <w:rsid w:val="00B64102"/>
    <w:rsid w:val="00B74CE0"/>
    <w:rsid w:val="00B75680"/>
    <w:rsid w:val="00B829E4"/>
    <w:rsid w:val="00B83057"/>
    <w:rsid w:val="00B84725"/>
    <w:rsid w:val="00B858F7"/>
    <w:rsid w:val="00B85B94"/>
    <w:rsid w:val="00B91272"/>
    <w:rsid w:val="00B91A38"/>
    <w:rsid w:val="00BA5FE0"/>
    <w:rsid w:val="00BB0184"/>
    <w:rsid w:val="00BB040A"/>
    <w:rsid w:val="00BB05C9"/>
    <w:rsid w:val="00BB0792"/>
    <w:rsid w:val="00BB69AA"/>
    <w:rsid w:val="00BB78B7"/>
    <w:rsid w:val="00BD144E"/>
    <w:rsid w:val="00BD256A"/>
    <w:rsid w:val="00BE037B"/>
    <w:rsid w:val="00BE112D"/>
    <w:rsid w:val="00BE282E"/>
    <w:rsid w:val="00BE5FB0"/>
    <w:rsid w:val="00BE6542"/>
    <w:rsid w:val="00BF388C"/>
    <w:rsid w:val="00BF76F0"/>
    <w:rsid w:val="00BF7883"/>
    <w:rsid w:val="00BF7C1B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6AE"/>
    <w:rsid w:val="00C32889"/>
    <w:rsid w:val="00C3604A"/>
    <w:rsid w:val="00C36908"/>
    <w:rsid w:val="00C420BA"/>
    <w:rsid w:val="00C42C36"/>
    <w:rsid w:val="00C45902"/>
    <w:rsid w:val="00C45F84"/>
    <w:rsid w:val="00C47C0F"/>
    <w:rsid w:val="00C531E2"/>
    <w:rsid w:val="00C54563"/>
    <w:rsid w:val="00C54B68"/>
    <w:rsid w:val="00C74A99"/>
    <w:rsid w:val="00C74E5D"/>
    <w:rsid w:val="00C7520D"/>
    <w:rsid w:val="00C834AA"/>
    <w:rsid w:val="00C87BBF"/>
    <w:rsid w:val="00C910A4"/>
    <w:rsid w:val="00C94534"/>
    <w:rsid w:val="00C9613E"/>
    <w:rsid w:val="00CA2C15"/>
    <w:rsid w:val="00CA33EA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6BC7"/>
    <w:rsid w:val="00CE33CC"/>
    <w:rsid w:val="00CE4BB8"/>
    <w:rsid w:val="00CF27F5"/>
    <w:rsid w:val="00CF2FC5"/>
    <w:rsid w:val="00CF4415"/>
    <w:rsid w:val="00CF4BC2"/>
    <w:rsid w:val="00CF71D1"/>
    <w:rsid w:val="00CF7701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4838"/>
    <w:rsid w:val="00D47F8A"/>
    <w:rsid w:val="00D50F30"/>
    <w:rsid w:val="00D515E0"/>
    <w:rsid w:val="00D54666"/>
    <w:rsid w:val="00D616FD"/>
    <w:rsid w:val="00D7415F"/>
    <w:rsid w:val="00D878E0"/>
    <w:rsid w:val="00D91F3A"/>
    <w:rsid w:val="00D9464E"/>
    <w:rsid w:val="00D96971"/>
    <w:rsid w:val="00DA1413"/>
    <w:rsid w:val="00DA16E7"/>
    <w:rsid w:val="00DA1A21"/>
    <w:rsid w:val="00DA4A5D"/>
    <w:rsid w:val="00DA661D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3347C"/>
    <w:rsid w:val="00E47E4B"/>
    <w:rsid w:val="00E61E39"/>
    <w:rsid w:val="00E62A31"/>
    <w:rsid w:val="00E63FA5"/>
    <w:rsid w:val="00E65327"/>
    <w:rsid w:val="00E67C8D"/>
    <w:rsid w:val="00E70A3A"/>
    <w:rsid w:val="00E70BE0"/>
    <w:rsid w:val="00E70C40"/>
    <w:rsid w:val="00E70F4A"/>
    <w:rsid w:val="00E82A9C"/>
    <w:rsid w:val="00E866BE"/>
    <w:rsid w:val="00E92012"/>
    <w:rsid w:val="00EA58E0"/>
    <w:rsid w:val="00EA6585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104FF"/>
    <w:rsid w:val="00F12E8F"/>
    <w:rsid w:val="00F1671F"/>
    <w:rsid w:val="00F2221A"/>
    <w:rsid w:val="00F2442A"/>
    <w:rsid w:val="00F249AF"/>
    <w:rsid w:val="00F33E29"/>
    <w:rsid w:val="00F34FC9"/>
    <w:rsid w:val="00F37C4E"/>
    <w:rsid w:val="00F40711"/>
    <w:rsid w:val="00F427CE"/>
    <w:rsid w:val="00F46222"/>
    <w:rsid w:val="00F510DA"/>
    <w:rsid w:val="00F62FBE"/>
    <w:rsid w:val="00F64264"/>
    <w:rsid w:val="00F72BB9"/>
    <w:rsid w:val="00F74CE3"/>
    <w:rsid w:val="00F75124"/>
    <w:rsid w:val="00F75736"/>
    <w:rsid w:val="00F809D9"/>
    <w:rsid w:val="00F81328"/>
    <w:rsid w:val="00F838D3"/>
    <w:rsid w:val="00F87E03"/>
    <w:rsid w:val="00F94E68"/>
    <w:rsid w:val="00F96983"/>
    <w:rsid w:val="00FA2CD4"/>
    <w:rsid w:val="00FA64E4"/>
    <w:rsid w:val="00FA6C55"/>
    <w:rsid w:val="00FB409E"/>
    <w:rsid w:val="00FB7992"/>
    <w:rsid w:val="00FC279C"/>
    <w:rsid w:val="00FC2A7B"/>
    <w:rsid w:val="00FD16E0"/>
    <w:rsid w:val="00FD2D54"/>
    <w:rsid w:val="00FD50AB"/>
    <w:rsid w:val="00FE3709"/>
    <w:rsid w:val="00FE525E"/>
    <w:rsid w:val="00FF5033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CA284"/>
  <w15:chartTrackingRefBased/>
  <w15:docId w15:val="{82AA1127-319D-414D-8E36-DF9744E5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20E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 (正文 CS 字体)"/>
      <w:sz w:val="24"/>
    </w:rPr>
  </w:style>
  <w:style w:type="paragraph" w:styleId="17">
    <w:name w:val="heading 1"/>
    <w:aliases w:val="章1"/>
    <w:basedOn w:val="a"/>
    <w:next w:val="a"/>
    <w:link w:val="18"/>
    <w:uiPriority w:val="9"/>
    <w:qFormat/>
    <w:rsid w:val="00CD2F08"/>
    <w:pPr>
      <w:spacing w:beforeLines="100" w:before="100" w:afterLines="100" w:after="100"/>
      <w:ind w:firstLineChars="0" w:firstLine="0"/>
      <w:jc w:val="left"/>
      <w:outlineLvl w:val="0"/>
    </w:pPr>
    <w:rPr>
      <w:rFonts w:eastAsia="黑体"/>
      <w:bCs/>
      <w:kern w:val="44"/>
      <w:sz w:val="44"/>
      <w:szCs w:val="44"/>
    </w:rPr>
  </w:style>
  <w:style w:type="paragraph" w:styleId="20">
    <w:name w:val="heading 2"/>
    <w:aliases w:val="节2"/>
    <w:basedOn w:val="a"/>
    <w:next w:val="a"/>
    <w:link w:val="21"/>
    <w:uiPriority w:val="9"/>
    <w:unhideWhenUsed/>
    <w:qFormat/>
    <w:rsid w:val="000679BE"/>
    <w:pPr>
      <w:keepLines/>
      <w:spacing w:beforeLines="100" w:before="100" w:afterLines="100" w:after="100"/>
      <w:ind w:firstLineChars="0" w:firstLine="0"/>
      <w:jc w:val="left"/>
      <w:outlineLvl w:val="1"/>
    </w:pPr>
    <w:rPr>
      <w:rFonts w:eastAsia="黑体" w:cs="Times New Roman (标题 CS)"/>
      <w:bCs/>
      <w:sz w:val="30"/>
      <w:szCs w:val="32"/>
    </w:rPr>
  </w:style>
  <w:style w:type="paragraph" w:styleId="30">
    <w:name w:val="heading 3"/>
    <w:aliases w:val="小节3"/>
    <w:basedOn w:val="a"/>
    <w:next w:val="a"/>
    <w:link w:val="31"/>
    <w:uiPriority w:val="9"/>
    <w:unhideWhenUsed/>
    <w:qFormat/>
    <w:rsid w:val="000679BE"/>
    <w:pPr>
      <w:spacing w:beforeLines="50" w:before="50" w:afterLines="50" w:after="50"/>
      <w:ind w:firstLineChars="0" w:firstLine="0"/>
      <w:jc w:val="left"/>
      <w:outlineLvl w:val="2"/>
    </w:pPr>
    <w:rPr>
      <w:rFonts w:eastAsia="黑体"/>
      <w:bCs/>
      <w:sz w:val="28"/>
      <w:szCs w:val="32"/>
    </w:rPr>
  </w:style>
  <w:style w:type="paragraph" w:styleId="40">
    <w:name w:val="heading 4"/>
    <w:aliases w:val="条4"/>
    <w:basedOn w:val="a"/>
    <w:next w:val="a"/>
    <w:link w:val="41"/>
    <w:uiPriority w:val="9"/>
    <w:unhideWhenUsed/>
    <w:qFormat/>
    <w:rsid w:val="001A3509"/>
    <w:pPr>
      <w:keepNext/>
      <w:keepLines/>
      <w:spacing w:beforeLines="50" w:before="50" w:afterLines="50" w:after="50"/>
      <w:ind w:firstLineChars="0" w:firstLine="0"/>
      <w:outlineLvl w:val="3"/>
    </w:pPr>
    <w:rPr>
      <w:rFonts w:eastAsia="黑体" w:cs="Times New Roman (标题 CS)"/>
      <w:bCs/>
      <w:szCs w:val="28"/>
    </w:rPr>
  </w:style>
  <w:style w:type="paragraph" w:styleId="50">
    <w:name w:val="heading 5"/>
    <w:aliases w:val="款5"/>
    <w:basedOn w:val="a"/>
    <w:next w:val="a"/>
    <w:link w:val="5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4"/>
    </w:pPr>
    <w:rPr>
      <w:rFonts w:eastAsia="黑体"/>
      <w:bCs/>
      <w:szCs w:val="28"/>
    </w:rPr>
  </w:style>
  <w:style w:type="paragraph" w:styleId="60">
    <w:name w:val="heading 6"/>
    <w:aliases w:val="项6"/>
    <w:basedOn w:val="a"/>
    <w:next w:val="a"/>
    <w:link w:val="6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5"/>
    </w:pPr>
    <w:rPr>
      <w:rFonts w:eastAsia="黑体" w:cs="Times New Roman (标题 CS)"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8C458F"/>
    <w:pPr>
      <w:keepNext/>
      <w:keepLines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8C458F"/>
    <w:pPr>
      <w:keepNext/>
      <w:keepLines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8C458F"/>
    <w:pPr>
      <w:keepNext/>
      <w:keepLines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1 字符"/>
    <w:basedOn w:val="a0"/>
    <w:link w:val="17"/>
    <w:uiPriority w:val="9"/>
    <w:rsid w:val="00CD2F08"/>
    <w:rPr>
      <w:rFonts w:ascii="Times New Roman" w:eastAsia="黑体" w:hAnsi="Times New Roman" w:cs="Times New Roman (正文 CS 字体)"/>
      <w:bCs/>
      <w:kern w:val="44"/>
      <w:sz w:val="44"/>
      <w:szCs w:val="44"/>
    </w:rPr>
  </w:style>
  <w:style w:type="character" w:customStyle="1" w:styleId="21">
    <w:name w:val="标题 2 字符"/>
    <w:aliases w:val="节2 字符"/>
    <w:basedOn w:val="a0"/>
    <w:link w:val="20"/>
    <w:uiPriority w:val="9"/>
    <w:rsid w:val="000679BE"/>
    <w:rPr>
      <w:rFonts w:ascii="Times New Roman" w:eastAsia="黑体" w:hAnsi="Times New Roman" w:cs="Times New Roman (标题 CS)"/>
      <w:bCs/>
      <w:sz w:val="30"/>
      <w:szCs w:val="32"/>
    </w:rPr>
  </w:style>
  <w:style w:type="character" w:customStyle="1" w:styleId="31">
    <w:name w:val="标题 3 字符"/>
    <w:aliases w:val="小节3 字符"/>
    <w:basedOn w:val="a0"/>
    <w:link w:val="30"/>
    <w:uiPriority w:val="9"/>
    <w:rsid w:val="000679BE"/>
    <w:rPr>
      <w:rFonts w:ascii="Times New Roman" w:eastAsia="黑体" w:hAnsi="Times New Roman" w:cs="Times New Roman (正文 CS 字体)"/>
      <w:bCs/>
      <w:sz w:val="28"/>
      <w:szCs w:val="32"/>
    </w:rPr>
  </w:style>
  <w:style w:type="character" w:customStyle="1" w:styleId="41">
    <w:name w:val="标题 4 字符"/>
    <w:aliases w:val="条4 字符"/>
    <w:basedOn w:val="a0"/>
    <w:link w:val="40"/>
    <w:uiPriority w:val="9"/>
    <w:rsid w:val="003D1763"/>
    <w:rPr>
      <w:rFonts w:ascii="Times New Roman" w:eastAsia="黑体" w:hAnsi="Times New Roman" w:cs="Times New Roman (标题 CS)"/>
      <w:bCs/>
      <w:sz w:val="24"/>
      <w:szCs w:val="28"/>
    </w:rPr>
  </w:style>
  <w:style w:type="character" w:customStyle="1" w:styleId="51">
    <w:name w:val="标题 5 字符"/>
    <w:aliases w:val="款5 字符"/>
    <w:basedOn w:val="a0"/>
    <w:link w:val="50"/>
    <w:uiPriority w:val="9"/>
    <w:rsid w:val="005011D3"/>
    <w:rPr>
      <w:rFonts w:ascii="Times New Roman" w:eastAsia="黑体" w:hAnsi="Times New Roman" w:cs="Times New Roman (正文 CS 字体)"/>
      <w:bCs/>
      <w:sz w:val="24"/>
      <w:szCs w:val="28"/>
    </w:rPr>
  </w:style>
  <w:style w:type="character" w:customStyle="1" w:styleId="61">
    <w:name w:val="标题 6 字符"/>
    <w:aliases w:val="项6 字符"/>
    <w:basedOn w:val="a0"/>
    <w:link w:val="60"/>
    <w:uiPriority w:val="9"/>
    <w:rsid w:val="005011D3"/>
    <w:rPr>
      <w:rFonts w:ascii="Times New Roman" w:eastAsia="黑体" w:hAnsi="Times New Roman" w:cs="Times New Roman (标题 CS)"/>
      <w:bCs/>
      <w:sz w:val="24"/>
    </w:rPr>
  </w:style>
  <w:style w:type="character" w:customStyle="1" w:styleId="71">
    <w:name w:val="标题 7 字符"/>
    <w:aliases w:val="列项1 字符"/>
    <w:basedOn w:val="a0"/>
    <w:link w:val="70"/>
    <w:uiPriority w:val="9"/>
    <w:rsid w:val="00136FE8"/>
    <w:rPr>
      <w:rFonts w:ascii="Times New Roman" w:eastAsia="宋体" w:hAnsi="Times New Roman" w:cs="Times New Roman (正文 CS 字体)"/>
      <w:bCs/>
      <w:sz w:val="24"/>
    </w:rPr>
  </w:style>
  <w:style w:type="character" w:customStyle="1" w:styleId="81">
    <w:name w:val="标题 8 字符"/>
    <w:aliases w:val="列项2 字符"/>
    <w:basedOn w:val="a0"/>
    <w:link w:val="80"/>
    <w:uiPriority w:val="9"/>
    <w:rsid w:val="00136FE8"/>
    <w:rPr>
      <w:rFonts w:ascii="Times New Roman" w:eastAsia="宋体" w:hAnsi="Times New Roman" w:cs="Times New Roman (标题 CS)"/>
      <w:sz w:val="24"/>
    </w:rPr>
  </w:style>
  <w:style w:type="character" w:customStyle="1" w:styleId="91">
    <w:name w:val="标题 9 字符"/>
    <w:aliases w:val="列项3 字符"/>
    <w:basedOn w:val="a0"/>
    <w:link w:val="90"/>
    <w:uiPriority w:val="9"/>
    <w:rsid w:val="001F029A"/>
    <w:rPr>
      <w:rFonts w:ascii="Times New Roman" w:eastAsia="宋体" w:hAnsi="Times New Roman" w:cs="Times New Roman (标题 CS)"/>
      <w:sz w:val="24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 w:line="240" w:lineRule="auto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 w:line="240" w:lineRule="auto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spacing w:line="240" w:lineRule="auto"/>
      <w:ind w:firstLineChars="0" w:firstLine="0"/>
    </w:pPr>
  </w:style>
  <w:style w:type="table" w:styleId="ac">
    <w:name w:val="Table Grid"/>
    <w:aliases w:val="HSDT-SHEET-V1"/>
    <w:basedOn w:val="a1"/>
    <w:uiPriority w:val="39"/>
    <w:rsid w:val="00B04C27"/>
    <w:pPr>
      <w:spacing w:line="300" w:lineRule="auto"/>
    </w:pPr>
    <w:rPr>
      <w:rFonts w:ascii="Times New Roman" w:eastAsia="宋体" w:hAnsi="Times New Roman" w:cs="Times New Roman (正文 CS 字体)"/>
      <w:kern w:val="0"/>
      <w:sz w:val="24"/>
      <w:szCs w:val="20"/>
      <w14:ligatures w14:val="none"/>
    </w:rPr>
    <w:tblPr>
      <w:tblBorders>
        <w:top w:val="single" w:sz="8" w:space="0" w:color="auto"/>
        <w:bottom w:val="single" w:sz="8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spacing w:line="240" w:lineRule="auto"/>
      <w:ind w:firstLineChars="0" w:firstLine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qFormat/>
    <w:rsid w:val="003628CC"/>
    <w:rPr>
      <w:rFonts w:ascii="times" w:eastAsia="黑体" w:hAnsi="times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af8">
    <w:name w:val="时间戳编号"/>
    <w:basedOn w:val="af6"/>
    <w:rsid w:val="00C94534"/>
    <w:rPr>
      <w:rFonts w:ascii="Source Code Pro Light" w:hAnsi="Source Code Pro Light" w:cs="Courier New"/>
      <w:sz w:val="18"/>
      <w:szCs w:val="18"/>
    </w:rPr>
  </w:style>
  <w:style w:type="paragraph" w:customStyle="1" w:styleId="af9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a">
    <w:name w:val="Intense Emphasis"/>
    <w:basedOn w:val="a0"/>
    <w:uiPriority w:val="21"/>
    <w:rsid w:val="00F46222"/>
    <w:rPr>
      <w:rFonts w:ascii="Times New Roman" w:eastAsia="楷体_GB2312" w:hAnsi="Times New Roman"/>
      <w:b/>
      <w:bCs/>
      <w:i w:val="0"/>
      <w:color w:val="auto"/>
      <w:sz w:val="24"/>
    </w:rPr>
  </w:style>
  <w:style w:type="character" w:styleId="afb">
    <w:name w:val="Subtle Emphasis"/>
    <w:aliases w:val="楷体"/>
    <w:basedOn w:val="a0"/>
    <w:uiPriority w:val="19"/>
    <w:qFormat/>
    <w:rsid w:val="00EB14EC"/>
    <w:rPr>
      <w:rFonts w:eastAsia="楷体" w:cs="Times New Roman"/>
    </w:rPr>
  </w:style>
  <w:style w:type="character" w:styleId="afc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d">
    <w:name w:val="Quote"/>
    <w:basedOn w:val="a"/>
    <w:link w:val="afe"/>
    <w:uiPriority w:val="29"/>
    <w:rsid w:val="00F46222"/>
    <w:pPr>
      <w:ind w:leftChars="200" w:left="480" w:rightChars="200" w:right="480" w:firstLine="480"/>
    </w:pPr>
  </w:style>
  <w:style w:type="character" w:customStyle="1" w:styleId="afe">
    <w:name w:val="引用 字符"/>
    <w:basedOn w:val="a0"/>
    <w:link w:val="afd"/>
    <w:uiPriority w:val="29"/>
    <w:rsid w:val="00F46222"/>
    <w:rPr>
      <w:rFonts w:ascii="Times New Roman" w:eastAsia="宋体" w:hAnsi="Times New Roman" w:cs="Times New Roman (正文 CS 字体)"/>
      <w:sz w:val="24"/>
    </w:rPr>
  </w:style>
  <w:style w:type="paragraph" w:styleId="aff">
    <w:name w:val="Intense Quote"/>
    <w:basedOn w:val="a"/>
    <w:link w:val="aff0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0">
    <w:name w:val="明显引用 字符"/>
    <w:basedOn w:val="a0"/>
    <w:link w:val="aff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1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2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3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4">
    <w:name w:val="最小化"/>
    <w:basedOn w:val="a"/>
    <w:next w:val="a"/>
    <w:rsid w:val="00217309"/>
    <w:pPr>
      <w:spacing w:line="14" w:lineRule="exact"/>
      <w:ind w:firstLineChars="0" w:firstLine="0"/>
      <w:jc w:val="left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qFormat/>
    <w:rsid w:val="00BF388C"/>
    <w:pPr>
      <w:keepNext/>
      <w:keepLines/>
      <w:spacing w:beforeLines="10" w:before="10" w:afterLines="10" w:after="10"/>
      <w:outlineLvl w:val="9"/>
    </w:pPr>
    <w:rPr>
      <w:sz w:val="28"/>
    </w:rPr>
  </w:style>
  <w:style w:type="paragraph" w:customStyle="1" w:styleId="aff5">
    <w:name w:val="提示"/>
    <w:basedOn w:val="af6"/>
    <w:next w:val="a"/>
    <w:qFormat/>
    <w:rsid w:val="00F46222"/>
    <w:rPr>
      <w:b/>
      <w:bCs/>
      <w:u w:val="single"/>
    </w:rPr>
  </w:style>
  <w:style w:type="character" w:styleId="aff6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7">
    <w:name w:val="标注/警告"/>
    <w:basedOn w:val="af6"/>
    <w:rsid w:val="00F46222"/>
    <w:rPr>
      <w:rFonts w:eastAsia="黑体" w:cs="Times New Roman"/>
      <w:color w:val="EE0000"/>
      <w:u w:val="single"/>
    </w:rPr>
  </w:style>
  <w:style w:type="paragraph" w:customStyle="1" w:styleId="aff8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9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a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b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versionId">
    <w:name w:val="versionId"/>
    <w:basedOn w:val="a"/>
    <w:rsid w:val="00A623DB"/>
    <w:pPr>
      <w:spacing w:line="240" w:lineRule="auto"/>
      <w:ind w:firstLineChars="0" w:firstLine="0"/>
      <w:jc w:val="left"/>
    </w:pPr>
    <w:rPr>
      <w:rFonts w:ascii="Source Code Pro" w:hAnsi="Source Code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Library/CloudStorage/OneDrive-&#20010;&#20154;/(17)Personal_Document@B/tpl.HSDT(&#26631;&#20934;&#25991;&#31295;&#27169;&#26495;)/251008c232241s-HSDTv2.5.3.1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251008c232241s-HSDTv2.5.3.1.dotx</Template>
  <TotalTime>16</TotalTime>
  <Pages>100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9</cp:revision>
  <cp:lastPrinted>2025-05-15T06:25:00Z</cp:lastPrinted>
  <dcterms:created xsi:type="dcterms:W3CDTF">2025-11-18T02:12:00Z</dcterms:created>
  <dcterms:modified xsi:type="dcterms:W3CDTF">2025-11-18T08:55:00Z</dcterms:modified>
</cp:coreProperties>
</file>