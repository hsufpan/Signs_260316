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F378" w14:textId="0533BEB4" w:rsidR="00F74CE3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t>一</w:t>
      </w:r>
    </w:p>
    <w:p w14:paraId="6539D503" w14:textId="21F954F7" w:rsidR="00570844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lastRenderedPageBreak/>
        <w:t>二</w:t>
      </w:r>
    </w:p>
    <w:p w14:paraId="4B11FB09" w14:textId="273E5B21" w:rsidR="00570844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lastRenderedPageBreak/>
        <w:t>三</w:t>
      </w:r>
    </w:p>
    <w:p w14:paraId="4F495276" w14:textId="4654350F" w:rsidR="00570844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lastRenderedPageBreak/>
        <w:t>四</w:t>
      </w:r>
    </w:p>
    <w:p w14:paraId="1C2F530E" w14:textId="5441826F" w:rsidR="00570844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lastRenderedPageBreak/>
        <w:t>五</w:t>
      </w:r>
    </w:p>
    <w:p w14:paraId="56AE8589" w14:textId="1AA0BACF" w:rsidR="00570844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lastRenderedPageBreak/>
        <w:t>六</w:t>
      </w:r>
    </w:p>
    <w:p w14:paraId="529F9532" w14:textId="7FC256E1" w:rsidR="00570844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lastRenderedPageBreak/>
        <w:t>七</w:t>
      </w:r>
    </w:p>
    <w:p w14:paraId="5DFC6992" w14:textId="212427CC" w:rsidR="00570844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lastRenderedPageBreak/>
        <w:t>八</w:t>
      </w:r>
    </w:p>
    <w:p w14:paraId="36918D4B" w14:textId="3B7280F5" w:rsidR="00570844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lastRenderedPageBreak/>
        <w:t>九</w:t>
      </w:r>
    </w:p>
    <w:p w14:paraId="5F3327FA" w14:textId="3468FE3A" w:rsidR="00570844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lastRenderedPageBreak/>
        <w:t>十</w:t>
      </w:r>
    </w:p>
    <w:p w14:paraId="5068CCD5" w14:textId="1C6D27C5" w:rsidR="00570844" w:rsidRPr="00286865" w:rsidRDefault="00570844" w:rsidP="004636EC">
      <w:pPr>
        <w:ind w:firstLineChars="0" w:firstLine="0"/>
        <w:jc w:val="center"/>
        <w:rPr>
          <w:rFonts w:ascii="DengXian" w:eastAsia="DengXian" w:hAnsi="DengXian" w:cs="Arial"/>
          <w:sz w:val="540"/>
          <w:szCs w:val="540"/>
        </w:rPr>
      </w:pPr>
      <w:r w:rsidRPr="00286865">
        <w:rPr>
          <w:rFonts w:ascii="DengXian" w:eastAsia="DengXian" w:hAnsi="DengXian" w:cs="Arial" w:hint="eastAsia"/>
          <w:sz w:val="540"/>
          <w:szCs w:val="540"/>
        </w:rPr>
        <w:lastRenderedPageBreak/>
        <w:t>零</w:t>
      </w:r>
    </w:p>
    <w:sectPr w:rsidR="00570844" w:rsidRPr="00286865" w:rsidSect="005708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1952" w:right="720" w:bottom="720" w:left="720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99F16" w14:textId="77777777" w:rsidR="00FE5E8E" w:rsidRDefault="00FE5E8E" w:rsidP="005A03A1">
      <w:pPr>
        <w:spacing w:line="240" w:lineRule="auto"/>
        <w:ind w:firstLine="480"/>
      </w:pPr>
      <w:r>
        <w:separator/>
      </w:r>
    </w:p>
  </w:endnote>
  <w:endnote w:type="continuationSeparator" w:id="0">
    <w:p w14:paraId="005CFECA" w14:textId="77777777" w:rsidR="00FE5E8E" w:rsidRDefault="00FE5E8E" w:rsidP="005A03A1">
      <w:pPr>
        <w:spacing w:line="240" w:lineRule="auto"/>
        <w:ind w:firstLine="480"/>
      </w:pPr>
      <w:r>
        <w:continuationSeparator/>
      </w:r>
    </w:p>
  </w:endnote>
  <w:endnote w:type="continuationNotice" w:id="1">
    <w:p w14:paraId="4F3CD769" w14:textId="77777777" w:rsidR="00FE5E8E" w:rsidRDefault="00FE5E8E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B0604020202020204"/>
    <w:charset w:val="00"/>
    <w:family w:val="roman"/>
    <w:pitch w:val="default"/>
  </w:font>
  <w:font w:name="Source Code Pro Light">
    <w:panose1 w:val="020B0409030403020204"/>
    <w:charset w:val="00"/>
    <w:family w:val="modern"/>
    <w:pitch w:val="variable"/>
    <w:sig w:usb0="200002F7" w:usb1="020038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FC78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E2D3" w14:textId="4C23BFDA" w:rsidR="005A03A1" w:rsidRPr="00564069" w:rsidRDefault="005A03A1" w:rsidP="0056406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4A92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07883" w14:textId="77777777" w:rsidR="00FE5E8E" w:rsidRDefault="00FE5E8E" w:rsidP="00C23AE1">
      <w:pPr>
        <w:pStyle w:val="ae"/>
      </w:pPr>
      <w:r>
        <w:separator/>
      </w:r>
    </w:p>
  </w:footnote>
  <w:footnote w:type="continuationSeparator" w:id="0">
    <w:p w14:paraId="713BADCB" w14:textId="77777777" w:rsidR="00FE5E8E" w:rsidRDefault="00FE5E8E" w:rsidP="005A03A1">
      <w:pPr>
        <w:spacing w:line="240" w:lineRule="auto"/>
        <w:ind w:firstLine="480"/>
      </w:pPr>
      <w:r>
        <w:continuationSeparator/>
      </w:r>
    </w:p>
  </w:footnote>
  <w:footnote w:type="continuationNotice" w:id="1">
    <w:p w14:paraId="725F1333" w14:textId="77777777" w:rsidR="00FE5E8E" w:rsidRDefault="00FE5E8E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576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CB51" w14:textId="67E4B5EA" w:rsidR="005A03A1" w:rsidRPr="00564069" w:rsidRDefault="005A03A1" w:rsidP="00A718E2">
    <w:pPr>
      <w:pStyle w:val="af8"/>
      <w:rPr>
        <w:color w:val="D9D9D9" w:themeColor="background1" w:themeShade="D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9306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EC"/>
    <w:rsid w:val="000044FF"/>
    <w:rsid w:val="00005EE4"/>
    <w:rsid w:val="00013002"/>
    <w:rsid w:val="000231CF"/>
    <w:rsid w:val="0002643D"/>
    <w:rsid w:val="00041F6E"/>
    <w:rsid w:val="00043FC7"/>
    <w:rsid w:val="00044D90"/>
    <w:rsid w:val="00047D41"/>
    <w:rsid w:val="00053FA0"/>
    <w:rsid w:val="0006603B"/>
    <w:rsid w:val="000679BE"/>
    <w:rsid w:val="0007313F"/>
    <w:rsid w:val="00075E8A"/>
    <w:rsid w:val="0008389D"/>
    <w:rsid w:val="00084E88"/>
    <w:rsid w:val="00085F9F"/>
    <w:rsid w:val="000A20E3"/>
    <w:rsid w:val="000A4032"/>
    <w:rsid w:val="000A6862"/>
    <w:rsid w:val="000B1F6A"/>
    <w:rsid w:val="000B7668"/>
    <w:rsid w:val="000D0ECA"/>
    <w:rsid w:val="000D2BC1"/>
    <w:rsid w:val="000D7819"/>
    <w:rsid w:val="000D7844"/>
    <w:rsid w:val="000E2EAF"/>
    <w:rsid w:val="000F0E65"/>
    <w:rsid w:val="0010045D"/>
    <w:rsid w:val="00104C1F"/>
    <w:rsid w:val="001061A7"/>
    <w:rsid w:val="00107215"/>
    <w:rsid w:val="00115020"/>
    <w:rsid w:val="001155E9"/>
    <w:rsid w:val="00116B3B"/>
    <w:rsid w:val="001245BE"/>
    <w:rsid w:val="00132375"/>
    <w:rsid w:val="00136FE8"/>
    <w:rsid w:val="001506CF"/>
    <w:rsid w:val="00151AC1"/>
    <w:rsid w:val="00161BF2"/>
    <w:rsid w:val="00161FE7"/>
    <w:rsid w:val="00165347"/>
    <w:rsid w:val="0017225D"/>
    <w:rsid w:val="00182A78"/>
    <w:rsid w:val="0018362D"/>
    <w:rsid w:val="00185B03"/>
    <w:rsid w:val="001876A9"/>
    <w:rsid w:val="00190F94"/>
    <w:rsid w:val="0019199F"/>
    <w:rsid w:val="00191C42"/>
    <w:rsid w:val="001955C5"/>
    <w:rsid w:val="001A3509"/>
    <w:rsid w:val="001A4CF6"/>
    <w:rsid w:val="001A58AE"/>
    <w:rsid w:val="001A58B1"/>
    <w:rsid w:val="001B6EC2"/>
    <w:rsid w:val="001C03FE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42CD"/>
    <w:rsid w:val="00234AEC"/>
    <w:rsid w:val="002440F9"/>
    <w:rsid w:val="00245D4F"/>
    <w:rsid w:val="002465E4"/>
    <w:rsid w:val="002566E1"/>
    <w:rsid w:val="00270B6F"/>
    <w:rsid w:val="00271869"/>
    <w:rsid w:val="00274729"/>
    <w:rsid w:val="002753A5"/>
    <w:rsid w:val="002808D8"/>
    <w:rsid w:val="002834A3"/>
    <w:rsid w:val="00286865"/>
    <w:rsid w:val="002965B7"/>
    <w:rsid w:val="002A3011"/>
    <w:rsid w:val="002A4443"/>
    <w:rsid w:val="002A69AE"/>
    <w:rsid w:val="002B4DA4"/>
    <w:rsid w:val="002B5D8A"/>
    <w:rsid w:val="002C10C5"/>
    <w:rsid w:val="002C58A0"/>
    <w:rsid w:val="002C630D"/>
    <w:rsid w:val="002C7EF6"/>
    <w:rsid w:val="002D070D"/>
    <w:rsid w:val="002D0AF1"/>
    <w:rsid w:val="002D6117"/>
    <w:rsid w:val="002E1F00"/>
    <w:rsid w:val="002E38CC"/>
    <w:rsid w:val="002E47CF"/>
    <w:rsid w:val="002E7E92"/>
    <w:rsid w:val="002F6246"/>
    <w:rsid w:val="002F6888"/>
    <w:rsid w:val="00310947"/>
    <w:rsid w:val="003112D3"/>
    <w:rsid w:val="0031252F"/>
    <w:rsid w:val="003141F6"/>
    <w:rsid w:val="00314F6E"/>
    <w:rsid w:val="003225A1"/>
    <w:rsid w:val="00323B9D"/>
    <w:rsid w:val="0032588E"/>
    <w:rsid w:val="00326CF2"/>
    <w:rsid w:val="00337728"/>
    <w:rsid w:val="00347632"/>
    <w:rsid w:val="00350756"/>
    <w:rsid w:val="003529BE"/>
    <w:rsid w:val="00357417"/>
    <w:rsid w:val="003628CC"/>
    <w:rsid w:val="00366B69"/>
    <w:rsid w:val="00371F1F"/>
    <w:rsid w:val="00372E22"/>
    <w:rsid w:val="00382C25"/>
    <w:rsid w:val="00385E13"/>
    <w:rsid w:val="003873F7"/>
    <w:rsid w:val="0039482F"/>
    <w:rsid w:val="003A0A40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6A75"/>
    <w:rsid w:val="003E19F8"/>
    <w:rsid w:val="003E26F2"/>
    <w:rsid w:val="003E41B2"/>
    <w:rsid w:val="003E5416"/>
    <w:rsid w:val="003E5581"/>
    <w:rsid w:val="003E55FC"/>
    <w:rsid w:val="003F05CB"/>
    <w:rsid w:val="003F2EFC"/>
    <w:rsid w:val="003F421F"/>
    <w:rsid w:val="003F4ACF"/>
    <w:rsid w:val="0040798B"/>
    <w:rsid w:val="0041127D"/>
    <w:rsid w:val="00412E49"/>
    <w:rsid w:val="004266CE"/>
    <w:rsid w:val="0043138E"/>
    <w:rsid w:val="00433E28"/>
    <w:rsid w:val="004348CF"/>
    <w:rsid w:val="004420BF"/>
    <w:rsid w:val="00442F0B"/>
    <w:rsid w:val="00442F0F"/>
    <w:rsid w:val="0044342E"/>
    <w:rsid w:val="00444B15"/>
    <w:rsid w:val="00450AE3"/>
    <w:rsid w:val="00453AA8"/>
    <w:rsid w:val="00455FF3"/>
    <w:rsid w:val="00460BD4"/>
    <w:rsid w:val="004636EC"/>
    <w:rsid w:val="00471F17"/>
    <w:rsid w:val="004824A3"/>
    <w:rsid w:val="00484AC5"/>
    <w:rsid w:val="00492087"/>
    <w:rsid w:val="00492C5D"/>
    <w:rsid w:val="004A523D"/>
    <w:rsid w:val="004A5A48"/>
    <w:rsid w:val="004A620E"/>
    <w:rsid w:val="004A636E"/>
    <w:rsid w:val="004B4ADA"/>
    <w:rsid w:val="004B4C06"/>
    <w:rsid w:val="004C1DEC"/>
    <w:rsid w:val="004C26CE"/>
    <w:rsid w:val="004C3751"/>
    <w:rsid w:val="004C4735"/>
    <w:rsid w:val="004C7C48"/>
    <w:rsid w:val="004E34CE"/>
    <w:rsid w:val="004E5255"/>
    <w:rsid w:val="004F104B"/>
    <w:rsid w:val="004F3D40"/>
    <w:rsid w:val="004F5D4F"/>
    <w:rsid w:val="005011D3"/>
    <w:rsid w:val="00501634"/>
    <w:rsid w:val="00503A84"/>
    <w:rsid w:val="00510450"/>
    <w:rsid w:val="00514210"/>
    <w:rsid w:val="0051753C"/>
    <w:rsid w:val="005209FA"/>
    <w:rsid w:val="00520BB3"/>
    <w:rsid w:val="00530DA2"/>
    <w:rsid w:val="005353AD"/>
    <w:rsid w:val="00542678"/>
    <w:rsid w:val="00543EE7"/>
    <w:rsid w:val="005560E2"/>
    <w:rsid w:val="005611C4"/>
    <w:rsid w:val="00564069"/>
    <w:rsid w:val="00570844"/>
    <w:rsid w:val="005735B2"/>
    <w:rsid w:val="00573764"/>
    <w:rsid w:val="00585204"/>
    <w:rsid w:val="005934F7"/>
    <w:rsid w:val="005A03A1"/>
    <w:rsid w:val="005A0A2F"/>
    <w:rsid w:val="005A1C58"/>
    <w:rsid w:val="005A34B6"/>
    <w:rsid w:val="005A6A75"/>
    <w:rsid w:val="005B114E"/>
    <w:rsid w:val="005B2C9A"/>
    <w:rsid w:val="005C10F5"/>
    <w:rsid w:val="005C1BE1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5E62"/>
    <w:rsid w:val="00642650"/>
    <w:rsid w:val="0064622C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6EC"/>
    <w:rsid w:val="00690745"/>
    <w:rsid w:val="006916E9"/>
    <w:rsid w:val="006946A9"/>
    <w:rsid w:val="00696C5F"/>
    <w:rsid w:val="006A263B"/>
    <w:rsid w:val="006B20C3"/>
    <w:rsid w:val="006B5033"/>
    <w:rsid w:val="006B73CF"/>
    <w:rsid w:val="006B7407"/>
    <w:rsid w:val="006C18D7"/>
    <w:rsid w:val="006C2ED0"/>
    <w:rsid w:val="006C342C"/>
    <w:rsid w:val="006C5320"/>
    <w:rsid w:val="006C6182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440"/>
    <w:rsid w:val="007052DE"/>
    <w:rsid w:val="00715955"/>
    <w:rsid w:val="00716F80"/>
    <w:rsid w:val="00722E36"/>
    <w:rsid w:val="00727F6D"/>
    <w:rsid w:val="00733B74"/>
    <w:rsid w:val="0073724A"/>
    <w:rsid w:val="00741972"/>
    <w:rsid w:val="007422F4"/>
    <w:rsid w:val="007437B0"/>
    <w:rsid w:val="007462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62C4"/>
    <w:rsid w:val="00786B7D"/>
    <w:rsid w:val="00795280"/>
    <w:rsid w:val="0079691D"/>
    <w:rsid w:val="007A77F4"/>
    <w:rsid w:val="007B1B58"/>
    <w:rsid w:val="007B27CA"/>
    <w:rsid w:val="007B2E28"/>
    <w:rsid w:val="007B6FA1"/>
    <w:rsid w:val="007B7828"/>
    <w:rsid w:val="007D4DB8"/>
    <w:rsid w:val="007E4851"/>
    <w:rsid w:val="007F07EA"/>
    <w:rsid w:val="007F2BB0"/>
    <w:rsid w:val="0082002C"/>
    <w:rsid w:val="008274C6"/>
    <w:rsid w:val="008323F4"/>
    <w:rsid w:val="00842A76"/>
    <w:rsid w:val="0085020E"/>
    <w:rsid w:val="00853623"/>
    <w:rsid w:val="008606E9"/>
    <w:rsid w:val="008616DD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2F50"/>
    <w:rsid w:val="008B320B"/>
    <w:rsid w:val="008C0D44"/>
    <w:rsid w:val="008C458F"/>
    <w:rsid w:val="008D2E99"/>
    <w:rsid w:val="008D4812"/>
    <w:rsid w:val="008D68B4"/>
    <w:rsid w:val="008E4029"/>
    <w:rsid w:val="008E4A27"/>
    <w:rsid w:val="008E76E8"/>
    <w:rsid w:val="008F0767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41D5E"/>
    <w:rsid w:val="009437E6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398B"/>
    <w:rsid w:val="00987C3D"/>
    <w:rsid w:val="0099085E"/>
    <w:rsid w:val="009925DD"/>
    <w:rsid w:val="00992F6A"/>
    <w:rsid w:val="009960C4"/>
    <w:rsid w:val="009961B3"/>
    <w:rsid w:val="00996F5D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6FE8"/>
    <w:rsid w:val="009F77B6"/>
    <w:rsid w:val="00A0217D"/>
    <w:rsid w:val="00A029CA"/>
    <w:rsid w:val="00A05582"/>
    <w:rsid w:val="00A10028"/>
    <w:rsid w:val="00A11CAF"/>
    <w:rsid w:val="00A26B54"/>
    <w:rsid w:val="00A30FFE"/>
    <w:rsid w:val="00A41F4C"/>
    <w:rsid w:val="00A4374C"/>
    <w:rsid w:val="00A54AA5"/>
    <w:rsid w:val="00A56BE8"/>
    <w:rsid w:val="00A623DB"/>
    <w:rsid w:val="00A62A2C"/>
    <w:rsid w:val="00A67C5E"/>
    <w:rsid w:val="00A718E2"/>
    <w:rsid w:val="00A73A4F"/>
    <w:rsid w:val="00A819B6"/>
    <w:rsid w:val="00A83078"/>
    <w:rsid w:val="00A86F28"/>
    <w:rsid w:val="00A90DEF"/>
    <w:rsid w:val="00AA3D77"/>
    <w:rsid w:val="00AB1E83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A98"/>
    <w:rsid w:val="00AF6580"/>
    <w:rsid w:val="00B03721"/>
    <w:rsid w:val="00B04C27"/>
    <w:rsid w:val="00B10870"/>
    <w:rsid w:val="00B15390"/>
    <w:rsid w:val="00B203D3"/>
    <w:rsid w:val="00B345AC"/>
    <w:rsid w:val="00B425C7"/>
    <w:rsid w:val="00B45591"/>
    <w:rsid w:val="00B45FDE"/>
    <w:rsid w:val="00B470E7"/>
    <w:rsid w:val="00B5307D"/>
    <w:rsid w:val="00B536B7"/>
    <w:rsid w:val="00B6196E"/>
    <w:rsid w:val="00B6209B"/>
    <w:rsid w:val="00B74CE0"/>
    <w:rsid w:val="00B75680"/>
    <w:rsid w:val="00B829E4"/>
    <w:rsid w:val="00B83057"/>
    <w:rsid w:val="00B84725"/>
    <w:rsid w:val="00B858F7"/>
    <w:rsid w:val="00B85B94"/>
    <w:rsid w:val="00B91272"/>
    <w:rsid w:val="00B91A38"/>
    <w:rsid w:val="00BA5FE0"/>
    <w:rsid w:val="00BB0184"/>
    <w:rsid w:val="00BB040A"/>
    <w:rsid w:val="00BB05C9"/>
    <w:rsid w:val="00BB0792"/>
    <w:rsid w:val="00BB69AA"/>
    <w:rsid w:val="00BB78B7"/>
    <w:rsid w:val="00BD144E"/>
    <w:rsid w:val="00BD256A"/>
    <w:rsid w:val="00BE037B"/>
    <w:rsid w:val="00BE112D"/>
    <w:rsid w:val="00BE282E"/>
    <w:rsid w:val="00BE5FB0"/>
    <w:rsid w:val="00BF388C"/>
    <w:rsid w:val="00BF76F0"/>
    <w:rsid w:val="00BF7883"/>
    <w:rsid w:val="00BF7C1B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604A"/>
    <w:rsid w:val="00C36908"/>
    <w:rsid w:val="00C420BA"/>
    <w:rsid w:val="00C42C36"/>
    <w:rsid w:val="00C45902"/>
    <w:rsid w:val="00C45F84"/>
    <w:rsid w:val="00C47C0F"/>
    <w:rsid w:val="00C531E2"/>
    <w:rsid w:val="00C54563"/>
    <w:rsid w:val="00C54B68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6BC7"/>
    <w:rsid w:val="00CE33CC"/>
    <w:rsid w:val="00CE4BB8"/>
    <w:rsid w:val="00CF27F5"/>
    <w:rsid w:val="00CF2FC5"/>
    <w:rsid w:val="00CF4415"/>
    <w:rsid w:val="00CF4BC2"/>
    <w:rsid w:val="00CF71D1"/>
    <w:rsid w:val="00CF7701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4838"/>
    <w:rsid w:val="00D47F8A"/>
    <w:rsid w:val="00D50F30"/>
    <w:rsid w:val="00D515E0"/>
    <w:rsid w:val="00D54666"/>
    <w:rsid w:val="00D616FD"/>
    <w:rsid w:val="00D7415F"/>
    <w:rsid w:val="00D878E0"/>
    <w:rsid w:val="00D91F3A"/>
    <w:rsid w:val="00D9464E"/>
    <w:rsid w:val="00D96971"/>
    <w:rsid w:val="00DA1413"/>
    <w:rsid w:val="00DA16E7"/>
    <w:rsid w:val="00DA1A21"/>
    <w:rsid w:val="00DA4A5D"/>
    <w:rsid w:val="00DA661D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47E4B"/>
    <w:rsid w:val="00E61E39"/>
    <w:rsid w:val="00E62A31"/>
    <w:rsid w:val="00E63FA5"/>
    <w:rsid w:val="00E65327"/>
    <w:rsid w:val="00E70A3A"/>
    <w:rsid w:val="00E70BE0"/>
    <w:rsid w:val="00E70C40"/>
    <w:rsid w:val="00E70F4A"/>
    <w:rsid w:val="00E82A9C"/>
    <w:rsid w:val="00E866BE"/>
    <w:rsid w:val="00E92012"/>
    <w:rsid w:val="00EA58E0"/>
    <w:rsid w:val="00EA6585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104FF"/>
    <w:rsid w:val="00F12E8F"/>
    <w:rsid w:val="00F1671F"/>
    <w:rsid w:val="00F2221A"/>
    <w:rsid w:val="00F2442A"/>
    <w:rsid w:val="00F249AF"/>
    <w:rsid w:val="00F33E29"/>
    <w:rsid w:val="00F34FC9"/>
    <w:rsid w:val="00F37C4E"/>
    <w:rsid w:val="00F40711"/>
    <w:rsid w:val="00F427CE"/>
    <w:rsid w:val="00F46222"/>
    <w:rsid w:val="00F510DA"/>
    <w:rsid w:val="00F62FBE"/>
    <w:rsid w:val="00F64264"/>
    <w:rsid w:val="00F72BB9"/>
    <w:rsid w:val="00F74CE3"/>
    <w:rsid w:val="00F75124"/>
    <w:rsid w:val="00F75736"/>
    <w:rsid w:val="00F809D9"/>
    <w:rsid w:val="00F81328"/>
    <w:rsid w:val="00F838D3"/>
    <w:rsid w:val="00F87E03"/>
    <w:rsid w:val="00F94E68"/>
    <w:rsid w:val="00F96983"/>
    <w:rsid w:val="00FA2CD4"/>
    <w:rsid w:val="00FA64E4"/>
    <w:rsid w:val="00FA6C55"/>
    <w:rsid w:val="00FB409E"/>
    <w:rsid w:val="00FB7992"/>
    <w:rsid w:val="00FC279C"/>
    <w:rsid w:val="00FC2A7B"/>
    <w:rsid w:val="00FD16E0"/>
    <w:rsid w:val="00FD2D54"/>
    <w:rsid w:val="00FD50AB"/>
    <w:rsid w:val="00FE3709"/>
    <w:rsid w:val="00FE525E"/>
    <w:rsid w:val="00FE5E8E"/>
    <w:rsid w:val="00FF5033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A284"/>
  <w15:chartTrackingRefBased/>
  <w15:docId w15:val="{82AA1127-319D-414D-8E36-DF9744E5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20E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 (正文 CS 字体)"/>
      <w:sz w:val="24"/>
    </w:rPr>
  </w:style>
  <w:style w:type="paragraph" w:styleId="17">
    <w:name w:val="heading 1"/>
    <w:aliases w:val="章1"/>
    <w:basedOn w:val="a"/>
    <w:next w:val="a"/>
    <w:link w:val="18"/>
    <w:uiPriority w:val="9"/>
    <w:qFormat/>
    <w:rsid w:val="00CD2F08"/>
    <w:pPr>
      <w:spacing w:beforeLines="100" w:before="100" w:afterLines="100" w:after="100"/>
      <w:ind w:firstLineChars="0" w:firstLine="0"/>
      <w:jc w:val="left"/>
      <w:outlineLvl w:val="0"/>
    </w:pPr>
    <w:rPr>
      <w:rFonts w:eastAsia="黑体"/>
      <w:bCs/>
      <w:kern w:val="44"/>
      <w:sz w:val="44"/>
      <w:szCs w:val="44"/>
    </w:rPr>
  </w:style>
  <w:style w:type="paragraph" w:styleId="20">
    <w:name w:val="heading 2"/>
    <w:aliases w:val="节2"/>
    <w:basedOn w:val="a"/>
    <w:next w:val="a"/>
    <w:link w:val="21"/>
    <w:uiPriority w:val="9"/>
    <w:unhideWhenUsed/>
    <w:qFormat/>
    <w:rsid w:val="000679BE"/>
    <w:pPr>
      <w:keepLines/>
      <w:spacing w:beforeLines="100" w:before="100" w:afterLines="100" w:after="100"/>
      <w:ind w:firstLineChars="0" w:firstLine="0"/>
      <w:jc w:val="left"/>
      <w:outlineLvl w:val="1"/>
    </w:pPr>
    <w:rPr>
      <w:rFonts w:eastAsia="黑体" w:cs="Times New Roman (标题 CS)"/>
      <w:bCs/>
      <w:sz w:val="30"/>
      <w:szCs w:val="32"/>
    </w:rPr>
  </w:style>
  <w:style w:type="paragraph" w:styleId="30">
    <w:name w:val="heading 3"/>
    <w:aliases w:val="小节3"/>
    <w:basedOn w:val="a"/>
    <w:next w:val="a"/>
    <w:link w:val="31"/>
    <w:uiPriority w:val="9"/>
    <w:unhideWhenUsed/>
    <w:qFormat/>
    <w:rsid w:val="000679BE"/>
    <w:pPr>
      <w:spacing w:beforeLines="50" w:before="50" w:afterLines="50" w:after="50"/>
      <w:ind w:firstLineChars="0" w:firstLine="0"/>
      <w:jc w:val="left"/>
      <w:outlineLvl w:val="2"/>
    </w:pPr>
    <w:rPr>
      <w:rFonts w:eastAsia="黑体"/>
      <w:bCs/>
      <w:sz w:val="28"/>
      <w:szCs w:val="32"/>
    </w:rPr>
  </w:style>
  <w:style w:type="paragraph" w:styleId="40">
    <w:name w:val="heading 4"/>
    <w:aliases w:val="条4"/>
    <w:basedOn w:val="a"/>
    <w:next w:val="a"/>
    <w:link w:val="41"/>
    <w:uiPriority w:val="9"/>
    <w:unhideWhenUsed/>
    <w:qFormat/>
    <w:rsid w:val="001A3509"/>
    <w:pPr>
      <w:keepNext/>
      <w:keepLines/>
      <w:spacing w:beforeLines="50" w:before="50" w:afterLines="50" w:after="50"/>
      <w:ind w:firstLineChars="0" w:firstLine="0"/>
      <w:outlineLvl w:val="3"/>
    </w:pPr>
    <w:rPr>
      <w:rFonts w:eastAsia="黑体" w:cs="Times New Roman (标题 CS)"/>
      <w:bCs/>
      <w:szCs w:val="28"/>
    </w:rPr>
  </w:style>
  <w:style w:type="paragraph" w:styleId="50">
    <w:name w:val="heading 5"/>
    <w:aliases w:val="款5"/>
    <w:basedOn w:val="a"/>
    <w:next w:val="a"/>
    <w:link w:val="5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4"/>
    </w:pPr>
    <w:rPr>
      <w:rFonts w:eastAsia="黑体"/>
      <w:bCs/>
      <w:szCs w:val="28"/>
    </w:rPr>
  </w:style>
  <w:style w:type="paragraph" w:styleId="60">
    <w:name w:val="heading 6"/>
    <w:aliases w:val="项6"/>
    <w:basedOn w:val="a"/>
    <w:next w:val="a"/>
    <w:link w:val="6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5"/>
    </w:pPr>
    <w:rPr>
      <w:rFonts w:eastAsia="黑体" w:cs="Times New Roman (标题 CS)"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8C458F"/>
    <w:pPr>
      <w:keepNext/>
      <w:keepLines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8C458F"/>
    <w:pPr>
      <w:keepNext/>
      <w:keepLines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8C458F"/>
    <w:pPr>
      <w:keepNext/>
      <w:keepLines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1 字符"/>
    <w:basedOn w:val="a0"/>
    <w:link w:val="17"/>
    <w:uiPriority w:val="9"/>
    <w:rsid w:val="00CD2F08"/>
    <w:rPr>
      <w:rFonts w:ascii="Times New Roman" w:eastAsia="黑体" w:hAnsi="Times New Roman" w:cs="Times New Roman (正文 CS 字体)"/>
      <w:bCs/>
      <w:kern w:val="44"/>
      <w:sz w:val="44"/>
      <w:szCs w:val="44"/>
    </w:rPr>
  </w:style>
  <w:style w:type="character" w:customStyle="1" w:styleId="21">
    <w:name w:val="标题 2 字符"/>
    <w:aliases w:val="节2 字符"/>
    <w:basedOn w:val="a0"/>
    <w:link w:val="20"/>
    <w:uiPriority w:val="9"/>
    <w:rsid w:val="000679BE"/>
    <w:rPr>
      <w:rFonts w:ascii="Times New Roman" w:eastAsia="黑体" w:hAnsi="Times New Roman" w:cs="Times New Roman (标题 CS)"/>
      <w:bCs/>
      <w:sz w:val="30"/>
      <w:szCs w:val="32"/>
    </w:rPr>
  </w:style>
  <w:style w:type="character" w:customStyle="1" w:styleId="31">
    <w:name w:val="标题 3 字符"/>
    <w:aliases w:val="小节3 字符"/>
    <w:basedOn w:val="a0"/>
    <w:link w:val="30"/>
    <w:uiPriority w:val="9"/>
    <w:rsid w:val="000679BE"/>
    <w:rPr>
      <w:rFonts w:ascii="Times New Roman" w:eastAsia="黑体" w:hAnsi="Times New Roman" w:cs="Times New Roman (正文 CS 字体)"/>
      <w:bCs/>
      <w:sz w:val="28"/>
      <w:szCs w:val="32"/>
    </w:rPr>
  </w:style>
  <w:style w:type="character" w:customStyle="1" w:styleId="41">
    <w:name w:val="标题 4 字符"/>
    <w:aliases w:val="条4 字符"/>
    <w:basedOn w:val="a0"/>
    <w:link w:val="40"/>
    <w:uiPriority w:val="9"/>
    <w:rsid w:val="003D1763"/>
    <w:rPr>
      <w:rFonts w:ascii="Times New Roman" w:eastAsia="黑体" w:hAnsi="Times New Roman" w:cs="Times New Roman (标题 CS)"/>
      <w:bCs/>
      <w:sz w:val="24"/>
      <w:szCs w:val="28"/>
    </w:rPr>
  </w:style>
  <w:style w:type="character" w:customStyle="1" w:styleId="51">
    <w:name w:val="标题 5 字符"/>
    <w:aliases w:val="款5 字符"/>
    <w:basedOn w:val="a0"/>
    <w:link w:val="50"/>
    <w:uiPriority w:val="9"/>
    <w:rsid w:val="005011D3"/>
    <w:rPr>
      <w:rFonts w:ascii="Times New Roman" w:eastAsia="黑体" w:hAnsi="Times New Roman" w:cs="Times New Roman (正文 CS 字体)"/>
      <w:bCs/>
      <w:sz w:val="24"/>
      <w:szCs w:val="28"/>
    </w:rPr>
  </w:style>
  <w:style w:type="character" w:customStyle="1" w:styleId="61">
    <w:name w:val="标题 6 字符"/>
    <w:aliases w:val="项6 字符"/>
    <w:basedOn w:val="a0"/>
    <w:link w:val="60"/>
    <w:uiPriority w:val="9"/>
    <w:rsid w:val="005011D3"/>
    <w:rPr>
      <w:rFonts w:ascii="Times New Roman" w:eastAsia="黑体" w:hAnsi="Times New Roman" w:cs="Times New Roman (标题 CS)"/>
      <w:bCs/>
      <w:sz w:val="24"/>
    </w:rPr>
  </w:style>
  <w:style w:type="character" w:customStyle="1" w:styleId="71">
    <w:name w:val="标题 7 字符"/>
    <w:aliases w:val="列项1 字符"/>
    <w:basedOn w:val="a0"/>
    <w:link w:val="70"/>
    <w:uiPriority w:val="9"/>
    <w:rsid w:val="00136FE8"/>
    <w:rPr>
      <w:rFonts w:ascii="Times New Roman" w:eastAsia="宋体" w:hAnsi="Times New Roman" w:cs="Times New Roman (正文 CS 字体)"/>
      <w:bCs/>
      <w:sz w:val="24"/>
    </w:rPr>
  </w:style>
  <w:style w:type="character" w:customStyle="1" w:styleId="81">
    <w:name w:val="标题 8 字符"/>
    <w:aliases w:val="列项2 字符"/>
    <w:basedOn w:val="a0"/>
    <w:link w:val="80"/>
    <w:uiPriority w:val="9"/>
    <w:rsid w:val="00136FE8"/>
    <w:rPr>
      <w:rFonts w:ascii="Times New Roman" w:eastAsia="宋体" w:hAnsi="Times New Roman" w:cs="Times New Roman (标题 CS)"/>
      <w:sz w:val="24"/>
    </w:rPr>
  </w:style>
  <w:style w:type="character" w:customStyle="1" w:styleId="91">
    <w:name w:val="标题 9 字符"/>
    <w:aliases w:val="列项3 字符"/>
    <w:basedOn w:val="a0"/>
    <w:link w:val="90"/>
    <w:uiPriority w:val="9"/>
    <w:rsid w:val="001F029A"/>
    <w:rPr>
      <w:rFonts w:ascii="Times New Roman" w:eastAsia="宋体" w:hAnsi="Times New Roman" w:cs="Times New Roman (标题 CS)"/>
      <w:sz w:val="24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 w:line="240" w:lineRule="auto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 w:line="240" w:lineRule="auto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spacing w:line="240" w:lineRule="auto"/>
      <w:ind w:firstLineChars="0" w:firstLine="0"/>
    </w:pPr>
  </w:style>
  <w:style w:type="table" w:styleId="ac">
    <w:name w:val="Table Grid"/>
    <w:aliases w:val="HSDT-SHEET-V1"/>
    <w:basedOn w:val="a1"/>
    <w:uiPriority w:val="39"/>
    <w:rsid w:val="00B04C27"/>
    <w:pPr>
      <w:spacing w:line="300" w:lineRule="auto"/>
    </w:pPr>
    <w:rPr>
      <w:rFonts w:ascii="Times New Roman" w:eastAsia="宋体" w:hAnsi="Times New Roman" w:cs="Times New Roman (正文 CS 字体)"/>
      <w:kern w:val="0"/>
      <w:sz w:val="24"/>
      <w:szCs w:val="20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qFormat/>
    <w:rsid w:val="003628CC"/>
    <w:rPr>
      <w:rFonts w:ascii="times" w:eastAsia="黑体" w:hAnsi="times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af8">
    <w:name w:val="时间戳编号"/>
    <w:basedOn w:val="af6"/>
    <w:rsid w:val="00C94534"/>
    <w:rPr>
      <w:rFonts w:ascii="Source Code Pro Light" w:hAnsi="Source Code Pro Light" w:cs="Courier New"/>
      <w:sz w:val="18"/>
      <w:szCs w:val="18"/>
    </w:rPr>
  </w:style>
  <w:style w:type="paragraph" w:customStyle="1" w:styleId="af9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a">
    <w:name w:val="Intense Emphasis"/>
    <w:basedOn w:val="a0"/>
    <w:uiPriority w:val="21"/>
    <w:rsid w:val="00F46222"/>
    <w:rPr>
      <w:rFonts w:ascii="Times New Roman" w:eastAsia="楷体_GB2312" w:hAnsi="Times New Roman"/>
      <w:b/>
      <w:bCs/>
      <w:i w:val="0"/>
      <w:color w:val="auto"/>
      <w:sz w:val="24"/>
    </w:rPr>
  </w:style>
  <w:style w:type="character" w:styleId="afb">
    <w:name w:val="Subtle Emphasis"/>
    <w:aliases w:val="楷体"/>
    <w:basedOn w:val="a0"/>
    <w:uiPriority w:val="19"/>
    <w:qFormat/>
    <w:rsid w:val="00EB14EC"/>
    <w:rPr>
      <w:rFonts w:eastAsia="楷体" w:cs="Times New Roman"/>
    </w:rPr>
  </w:style>
  <w:style w:type="character" w:styleId="afc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d">
    <w:name w:val="Quote"/>
    <w:basedOn w:val="a"/>
    <w:link w:val="afe"/>
    <w:uiPriority w:val="29"/>
    <w:rsid w:val="00F46222"/>
    <w:pPr>
      <w:ind w:leftChars="200" w:left="480" w:rightChars="200" w:right="480" w:firstLine="480"/>
    </w:pPr>
  </w:style>
  <w:style w:type="character" w:customStyle="1" w:styleId="afe">
    <w:name w:val="引用 字符"/>
    <w:basedOn w:val="a0"/>
    <w:link w:val="afd"/>
    <w:uiPriority w:val="29"/>
    <w:rsid w:val="00F46222"/>
    <w:rPr>
      <w:rFonts w:ascii="Times New Roman" w:eastAsia="宋体" w:hAnsi="Times New Roman" w:cs="Times New Roman (正文 CS 字体)"/>
      <w:sz w:val="24"/>
    </w:rPr>
  </w:style>
  <w:style w:type="paragraph" w:styleId="aff">
    <w:name w:val="Intense Quote"/>
    <w:basedOn w:val="a"/>
    <w:link w:val="aff0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0">
    <w:name w:val="明显引用 字符"/>
    <w:basedOn w:val="a0"/>
    <w:link w:val="aff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1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2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3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4">
    <w:name w:val="最小化"/>
    <w:basedOn w:val="a"/>
    <w:next w:val="a"/>
    <w:rsid w:val="00217309"/>
    <w:pPr>
      <w:spacing w:line="14" w:lineRule="exact"/>
      <w:ind w:firstLineChars="0" w:firstLine="0"/>
      <w:jc w:val="left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qFormat/>
    <w:rsid w:val="00BF388C"/>
    <w:pPr>
      <w:keepNext/>
      <w:keepLines/>
      <w:spacing w:beforeLines="10" w:before="10" w:afterLines="10" w:after="10"/>
      <w:outlineLvl w:val="9"/>
    </w:pPr>
    <w:rPr>
      <w:sz w:val="28"/>
    </w:rPr>
  </w:style>
  <w:style w:type="paragraph" w:customStyle="1" w:styleId="aff5">
    <w:name w:val="提示"/>
    <w:basedOn w:val="af6"/>
    <w:next w:val="a"/>
    <w:qFormat/>
    <w:rsid w:val="00F46222"/>
    <w:rPr>
      <w:b/>
      <w:bCs/>
      <w:u w:val="single"/>
    </w:rPr>
  </w:style>
  <w:style w:type="character" w:styleId="aff6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7">
    <w:name w:val="标注/警告"/>
    <w:basedOn w:val="af6"/>
    <w:rsid w:val="00F46222"/>
    <w:rPr>
      <w:rFonts w:eastAsia="黑体" w:cs="Times New Roman"/>
      <w:color w:val="EE0000"/>
      <w:u w:val="single"/>
    </w:rPr>
  </w:style>
  <w:style w:type="paragraph" w:customStyle="1" w:styleId="aff8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9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a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b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versionId">
    <w:name w:val="versionId"/>
    <w:basedOn w:val="a"/>
    <w:rsid w:val="00A623DB"/>
    <w:pPr>
      <w:spacing w:line="240" w:lineRule="auto"/>
      <w:ind w:firstLineChars="0" w:firstLine="0"/>
      <w:jc w:val="left"/>
    </w:pPr>
    <w:rPr>
      <w:rFonts w:ascii="Source Code Pro" w:hAnsi="Source Code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Library/CloudStorage/OneDrive-&#20010;&#20154;/(17)Personal_Document@B/tpl.HSDT(&#26631;&#20934;&#25991;&#31295;&#27169;&#26495;)/251008c232241s-HSDTv2.5.3.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251008c232241s-HSDTv2.5.3.1.dotx</Template>
  <TotalTime>11</TotalTime>
  <Pages>11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4</cp:revision>
  <cp:lastPrinted>2025-05-15T06:25:00Z</cp:lastPrinted>
  <dcterms:created xsi:type="dcterms:W3CDTF">2025-11-18T02:12:00Z</dcterms:created>
  <dcterms:modified xsi:type="dcterms:W3CDTF">2025-11-18T08:41:00Z</dcterms:modified>
</cp:coreProperties>
</file>