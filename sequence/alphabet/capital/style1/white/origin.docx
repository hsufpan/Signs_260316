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F378" w14:textId="0DBA14F6" w:rsidR="00F74CE3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t>A</w:t>
      </w:r>
    </w:p>
    <w:p w14:paraId="6E65F1DE" w14:textId="5C85EBD3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B</w:t>
      </w:r>
    </w:p>
    <w:p w14:paraId="6E7C3A45" w14:textId="17720C00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C</w:t>
      </w:r>
    </w:p>
    <w:p w14:paraId="64F9DBD9" w14:textId="624DB784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D</w:t>
      </w:r>
    </w:p>
    <w:p w14:paraId="6921E5DA" w14:textId="230ED7E7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E</w:t>
      </w:r>
    </w:p>
    <w:p w14:paraId="6B12328B" w14:textId="0FCB7269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F</w:t>
      </w:r>
    </w:p>
    <w:p w14:paraId="53A8C824" w14:textId="234BC565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G</w:t>
      </w:r>
    </w:p>
    <w:p w14:paraId="3B2CE867" w14:textId="260154EC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H</w:t>
      </w:r>
    </w:p>
    <w:p w14:paraId="1DA6F8B4" w14:textId="419C43F8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I</w:t>
      </w:r>
    </w:p>
    <w:p w14:paraId="449F6F65" w14:textId="774DB811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J</w:t>
      </w:r>
    </w:p>
    <w:p w14:paraId="0FB4F976" w14:textId="4DC5EA61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K</w:t>
      </w:r>
    </w:p>
    <w:p w14:paraId="4AE98A45" w14:textId="3418D4A1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L</w:t>
      </w:r>
    </w:p>
    <w:p w14:paraId="59F1ED5B" w14:textId="4FFDFD59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M</w:t>
      </w:r>
    </w:p>
    <w:p w14:paraId="6C643939" w14:textId="25ECC4FD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N</w:t>
      </w:r>
    </w:p>
    <w:p w14:paraId="54FE143B" w14:textId="70DE0B47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O</w:t>
      </w:r>
    </w:p>
    <w:p w14:paraId="3759B7D6" w14:textId="49851EC5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P</w:t>
      </w:r>
    </w:p>
    <w:p w14:paraId="2708EFA9" w14:textId="344D05B2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Q</w:t>
      </w:r>
    </w:p>
    <w:p w14:paraId="7F3359E7" w14:textId="436248DC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R</w:t>
      </w:r>
    </w:p>
    <w:p w14:paraId="77E816D8" w14:textId="5CF7099E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S</w:t>
      </w:r>
    </w:p>
    <w:p w14:paraId="7DC026A2" w14:textId="78DB749C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T</w:t>
      </w:r>
    </w:p>
    <w:p w14:paraId="53608E11" w14:textId="2FA31D9B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U</w:t>
      </w:r>
    </w:p>
    <w:p w14:paraId="4855CFD7" w14:textId="619C0520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V</w:t>
      </w:r>
    </w:p>
    <w:p w14:paraId="20AEBCF1" w14:textId="3CEFDBDF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W</w:t>
      </w:r>
    </w:p>
    <w:p w14:paraId="29333998" w14:textId="7662A3AE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X</w:t>
      </w:r>
    </w:p>
    <w:p w14:paraId="27319E89" w14:textId="44662DD3" w:rsidR="00A07B76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Y</w:t>
      </w:r>
    </w:p>
    <w:p w14:paraId="4A16A59E" w14:textId="3B5F61CE" w:rsidR="00A07B76" w:rsidRPr="00132375" w:rsidRDefault="00A07B76" w:rsidP="004636EC">
      <w:pPr>
        <w:ind w:firstLineChars="0" w:firstLine="0"/>
        <w:jc w:val="center"/>
        <w:rPr>
          <w:rFonts w:ascii="Arial" w:eastAsia="方正书宋简体" w:hAnsi="Arial" w:cs="Arial"/>
          <w:sz w:val="540"/>
          <w:szCs w:val="540"/>
        </w:rPr>
      </w:pPr>
      <w:r>
        <w:rPr>
          <w:rFonts w:ascii="Arial" w:eastAsia="方正书宋简体" w:hAnsi="Arial" w:cs="Arial" w:hint="eastAsia"/>
          <w:sz w:val="540"/>
          <w:szCs w:val="540"/>
        </w:rPr>
        <w:lastRenderedPageBreak/>
        <w:t>Z</w:t>
      </w:r>
    </w:p>
    <w:sectPr w:rsidR="00A07B76" w:rsidRPr="00132375" w:rsidSect="004B4C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2344" w:right="720" w:bottom="720" w:left="720" w:header="680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6011E" w14:textId="77777777" w:rsidR="00AC656C" w:rsidRDefault="00AC656C" w:rsidP="005A03A1">
      <w:pPr>
        <w:spacing w:line="240" w:lineRule="auto"/>
        <w:ind w:firstLine="480"/>
      </w:pPr>
      <w:r>
        <w:separator/>
      </w:r>
    </w:p>
  </w:endnote>
  <w:endnote w:type="continuationSeparator" w:id="0">
    <w:p w14:paraId="345FB9F4" w14:textId="77777777" w:rsidR="00AC656C" w:rsidRDefault="00AC656C" w:rsidP="005A03A1">
      <w:pPr>
        <w:spacing w:line="240" w:lineRule="auto"/>
        <w:ind w:firstLine="480"/>
      </w:pPr>
      <w:r>
        <w:continuationSeparator/>
      </w:r>
    </w:p>
  </w:endnote>
  <w:endnote w:type="continuationNotice" w:id="1">
    <w:p w14:paraId="23FEFE2F" w14:textId="77777777" w:rsidR="00AC656C" w:rsidRDefault="00AC656C">
      <w:pPr>
        <w:spacing w:line="240" w:lineRule="auto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B0604020202020204"/>
    <w:charset w:val="00"/>
    <w:family w:val="roman"/>
    <w:pitch w:val="default"/>
  </w:font>
  <w:font w:name="Source Code Pro Light">
    <w:panose1 w:val="020B0409030403020204"/>
    <w:charset w:val="00"/>
    <w:family w:val="modern"/>
    <w:pitch w:val="variable"/>
    <w:sig w:usb0="200002F7" w:usb1="020038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方正书宋简体">
    <w:altName w:val="宋体"/>
    <w:panose1 w:val="03000509000000000000"/>
    <w:charset w:val="86"/>
    <w:family w:val="roman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FC78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E2D3" w14:textId="4C23BFDA" w:rsidR="005A03A1" w:rsidRPr="00564069" w:rsidRDefault="005A03A1" w:rsidP="0056406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94A92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669F9" w14:textId="77777777" w:rsidR="00AC656C" w:rsidRDefault="00AC656C" w:rsidP="00C23AE1">
      <w:pPr>
        <w:pStyle w:val="ae"/>
      </w:pPr>
      <w:r>
        <w:separator/>
      </w:r>
    </w:p>
  </w:footnote>
  <w:footnote w:type="continuationSeparator" w:id="0">
    <w:p w14:paraId="72356F01" w14:textId="77777777" w:rsidR="00AC656C" w:rsidRDefault="00AC656C" w:rsidP="005A03A1">
      <w:pPr>
        <w:spacing w:line="240" w:lineRule="auto"/>
        <w:ind w:firstLine="480"/>
      </w:pPr>
      <w:r>
        <w:continuationSeparator/>
      </w:r>
    </w:p>
  </w:footnote>
  <w:footnote w:type="continuationNotice" w:id="1">
    <w:p w14:paraId="5001DD9D" w14:textId="77777777" w:rsidR="00AC656C" w:rsidRDefault="00AC656C">
      <w:pPr>
        <w:spacing w:line="24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E5769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CB51" w14:textId="67E4B5EA" w:rsidR="005A03A1" w:rsidRPr="00564069" w:rsidRDefault="005A03A1" w:rsidP="00A718E2">
    <w:pPr>
      <w:pStyle w:val="af8"/>
      <w:rPr>
        <w:color w:val="D9D9D9" w:themeColor="background1" w:themeShade="D9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59306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EC"/>
    <w:rsid w:val="000044FF"/>
    <w:rsid w:val="00005EE4"/>
    <w:rsid w:val="00013002"/>
    <w:rsid w:val="000231CF"/>
    <w:rsid w:val="0002643D"/>
    <w:rsid w:val="00041F6E"/>
    <w:rsid w:val="00043FC7"/>
    <w:rsid w:val="00044D90"/>
    <w:rsid w:val="00047D41"/>
    <w:rsid w:val="00053FA0"/>
    <w:rsid w:val="0006603B"/>
    <w:rsid w:val="000679BE"/>
    <w:rsid w:val="0007313F"/>
    <w:rsid w:val="00075E8A"/>
    <w:rsid w:val="0008389D"/>
    <w:rsid w:val="00084E88"/>
    <w:rsid w:val="00085F9F"/>
    <w:rsid w:val="000A20E3"/>
    <w:rsid w:val="000A4032"/>
    <w:rsid w:val="000A6862"/>
    <w:rsid w:val="000B1F6A"/>
    <w:rsid w:val="000B7668"/>
    <w:rsid w:val="000D0ECA"/>
    <w:rsid w:val="000D2BC1"/>
    <w:rsid w:val="000D7819"/>
    <w:rsid w:val="000D7844"/>
    <w:rsid w:val="000E2EAF"/>
    <w:rsid w:val="000F0E65"/>
    <w:rsid w:val="0010045D"/>
    <w:rsid w:val="00104C1F"/>
    <w:rsid w:val="001061A7"/>
    <w:rsid w:val="00107215"/>
    <w:rsid w:val="00115020"/>
    <w:rsid w:val="001155E9"/>
    <w:rsid w:val="00116B3B"/>
    <w:rsid w:val="001245BE"/>
    <w:rsid w:val="00132375"/>
    <w:rsid w:val="00136FE8"/>
    <w:rsid w:val="001506CF"/>
    <w:rsid w:val="00151AC1"/>
    <w:rsid w:val="00161BF2"/>
    <w:rsid w:val="00161FE7"/>
    <w:rsid w:val="00165347"/>
    <w:rsid w:val="0017225D"/>
    <w:rsid w:val="00182A78"/>
    <w:rsid w:val="0018362D"/>
    <w:rsid w:val="00185B03"/>
    <w:rsid w:val="001876A9"/>
    <w:rsid w:val="00190F94"/>
    <w:rsid w:val="0019199F"/>
    <w:rsid w:val="00191C42"/>
    <w:rsid w:val="001955C5"/>
    <w:rsid w:val="001A3509"/>
    <w:rsid w:val="001A4CF6"/>
    <w:rsid w:val="001A58AE"/>
    <w:rsid w:val="001A58B1"/>
    <w:rsid w:val="001B6EC2"/>
    <w:rsid w:val="001C03FE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42CD"/>
    <w:rsid w:val="00234AEC"/>
    <w:rsid w:val="002440F9"/>
    <w:rsid w:val="00245D4F"/>
    <w:rsid w:val="002465E4"/>
    <w:rsid w:val="002566E1"/>
    <w:rsid w:val="00270B6F"/>
    <w:rsid w:val="00271869"/>
    <w:rsid w:val="00274729"/>
    <w:rsid w:val="002753A5"/>
    <w:rsid w:val="002808D8"/>
    <w:rsid w:val="002834A3"/>
    <w:rsid w:val="002965B7"/>
    <w:rsid w:val="002A3011"/>
    <w:rsid w:val="002A4443"/>
    <w:rsid w:val="002A69AE"/>
    <w:rsid w:val="002B4DA4"/>
    <w:rsid w:val="002B5D8A"/>
    <w:rsid w:val="002C10C5"/>
    <w:rsid w:val="002C58A0"/>
    <w:rsid w:val="002C630D"/>
    <w:rsid w:val="002C7EF6"/>
    <w:rsid w:val="002D070D"/>
    <w:rsid w:val="002D0AF1"/>
    <w:rsid w:val="002D6117"/>
    <w:rsid w:val="002E1F00"/>
    <w:rsid w:val="002E38CC"/>
    <w:rsid w:val="002E47CF"/>
    <w:rsid w:val="002E7E92"/>
    <w:rsid w:val="002F6246"/>
    <w:rsid w:val="002F6888"/>
    <w:rsid w:val="00310947"/>
    <w:rsid w:val="0031252F"/>
    <w:rsid w:val="003141F6"/>
    <w:rsid w:val="00314F6E"/>
    <w:rsid w:val="003225A1"/>
    <w:rsid w:val="00323B9D"/>
    <w:rsid w:val="0032588E"/>
    <w:rsid w:val="00326CF2"/>
    <w:rsid w:val="00337728"/>
    <w:rsid w:val="00347632"/>
    <w:rsid w:val="00350756"/>
    <w:rsid w:val="003529BE"/>
    <w:rsid w:val="00357417"/>
    <w:rsid w:val="003628CC"/>
    <w:rsid w:val="00366B69"/>
    <w:rsid w:val="00371F1F"/>
    <w:rsid w:val="00372E22"/>
    <w:rsid w:val="00382C25"/>
    <w:rsid w:val="00385E13"/>
    <w:rsid w:val="003873F7"/>
    <w:rsid w:val="0039482F"/>
    <w:rsid w:val="003A0A40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6A75"/>
    <w:rsid w:val="003E19F8"/>
    <w:rsid w:val="003E26F2"/>
    <w:rsid w:val="003E41B2"/>
    <w:rsid w:val="003E5416"/>
    <w:rsid w:val="003E5581"/>
    <w:rsid w:val="003E55FC"/>
    <w:rsid w:val="003F05CB"/>
    <w:rsid w:val="003F2EFC"/>
    <w:rsid w:val="003F421F"/>
    <w:rsid w:val="003F4ACF"/>
    <w:rsid w:val="0040798B"/>
    <w:rsid w:val="0041127D"/>
    <w:rsid w:val="00412E49"/>
    <w:rsid w:val="004266CE"/>
    <w:rsid w:val="0043138E"/>
    <w:rsid w:val="00433E28"/>
    <w:rsid w:val="004348CF"/>
    <w:rsid w:val="004420BF"/>
    <w:rsid w:val="00442F0B"/>
    <w:rsid w:val="00442F0F"/>
    <w:rsid w:val="0044342E"/>
    <w:rsid w:val="00444B15"/>
    <w:rsid w:val="00450AE3"/>
    <w:rsid w:val="00453AA8"/>
    <w:rsid w:val="00455FF3"/>
    <w:rsid w:val="00460BD4"/>
    <w:rsid w:val="004636EC"/>
    <w:rsid w:val="00471F17"/>
    <w:rsid w:val="004824A3"/>
    <w:rsid w:val="00484AC5"/>
    <w:rsid w:val="00492087"/>
    <w:rsid w:val="00492C5D"/>
    <w:rsid w:val="004A523D"/>
    <w:rsid w:val="004A5A48"/>
    <w:rsid w:val="004A620E"/>
    <w:rsid w:val="004A636E"/>
    <w:rsid w:val="004B4ADA"/>
    <w:rsid w:val="004B4C06"/>
    <w:rsid w:val="004C1DEC"/>
    <w:rsid w:val="004C26CE"/>
    <w:rsid w:val="004C3751"/>
    <w:rsid w:val="004C4735"/>
    <w:rsid w:val="004C7C48"/>
    <w:rsid w:val="004E34CE"/>
    <w:rsid w:val="004E5255"/>
    <w:rsid w:val="004F104B"/>
    <w:rsid w:val="004F3D40"/>
    <w:rsid w:val="004F5D4F"/>
    <w:rsid w:val="005011D3"/>
    <w:rsid w:val="00501634"/>
    <w:rsid w:val="00503A84"/>
    <w:rsid w:val="00510450"/>
    <w:rsid w:val="00514210"/>
    <w:rsid w:val="0051753C"/>
    <w:rsid w:val="005209FA"/>
    <w:rsid w:val="00520BB3"/>
    <w:rsid w:val="00530DA2"/>
    <w:rsid w:val="005353AD"/>
    <w:rsid w:val="00542678"/>
    <w:rsid w:val="00543EE7"/>
    <w:rsid w:val="005560E2"/>
    <w:rsid w:val="005611C4"/>
    <w:rsid w:val="00564069"/>
    <w:rsid w:val="005735B2"/>
    <w:rsid w:val="00573764"/>
    <w:rsid w:val="00585204"/>
    <w:rsid w:val="005934F7"/>
    <w:rsid w:val="005A03A1"/>
    <w:rsid w:val="005A0A2F"/>
    <w:rsid w:val="005A1C58"/>
    <w:rsid w:val="005A34B6"/>
    <w:rsid w:val="005A6A75"/>
    <w:rsid w:val="005B114E"/>
    <w:rsid w:val="005B2C9A"/>
    <w:rsid w:val="005C10F5"/>
    <w:rsid w:val="005C1BE1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5E62"/>
    <w:rsid w:val="00642650"/>
    <w:rsid w:val="0064622C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6EC"/>
    <w:rsid w:val="00690745"/>
    <w:rsid w:val="006916E9"/>
    <w:rsid w:val="006946A9"/>
    <w:rsid w:val="00696C5F"/>
    <w:rsid w:val="006A263B"/>
    <w:rsid w:val="006B20C3"/>
    <w:rsid w:val="006B5033"/>
    <w:rsid w:val="006B73CF"/>
    <w:rsid w:val="006B7407"/>
    <w:rsid w:val="006C18D7"/>
    <w:rsid w:val="006C2ED0"/>
    <w:rsid w:val="006C342C"/>
    <w:rsid w:val="006C5320"/>
    <w:rsid w:val="006C6182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440"/>
    <w:rsid w:val="007052DE"/>
    <w:rsid w:val="00715955"/>
    <w:rsid w:val="00716F80"/>
    <w:rsid w:val="00722E36"/>
    <w:rsid w:val="00727F6D"/>
    <w:rsid w:val="00733B74"/>
    <w:rsid w:val="0073724A"/>
    <w:rsid w:val="00741972"/>
    <w:rsid w:val="007422F4"/>
    <w:rsid w:val="007437B0"/>
    <w:rsid w:val="007462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62C4"/>
    <w:rsid w:val="00786B7D"/>
    <w:rsid w:val="00795280"/>
    <w:rsid w:val="0079691D"/>
    <w:rsid w:val="007A77F4"/>
    <w:rsid w:val="007B1B58"/>
    <w:rsid w:val="007B27CA"/>
    <w:rsid w:val="007B2E28"/>
    <w:rsid w:val="007B6FA1"/>
    <w:rsid w:val="007B7828"/>
    <w:rsid w:val="007D4DB8"/>
    <w:rsid w:val="007E4851"/>
    <w:rsid w:val="007F07EA"/>
    <w:rsid w:val="007F2BB0"/>
    <w:rsid w:val="0082002C"/>
    <w:rsid w:val="008274C6"/>
    <w:rsid w:val="008323F4"/>
    <w:rsid w:val="00842A76"/>
    <w:rsid w:val="0085020E"/>
    <w:rsid w:val="00853623"/>
    <w:rsid w:val="008606E9"/>
    <w:rsid w:val="008616DD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2F50"/>
    <w:rsid w:val="008B320B"/>
    <w:rsid w:val="008C0D44"/>
    <w:rsid w:val="008C458F"/>
    <w:rsid w:val="008D2E99"/>
    <w:rsid w:val="008D4812"/>
    <w:rsid w:val="008D68B4"/>
    <w:rsid w:val="008E4029"/>
    <w:rsid w:val="008E4A27"/>
    <w:rsid w:val="008E76E8"/>
    <w:rsid w:val="008F0767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41D5E"/>
    <w:rsid w:val="009437E6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398B"/>
    <w:rsid w:val="00987C3D"/>
    <w:rsid w:val="0099085E"/>
    <w:rsid w:val="009925DD"/>
    <w:rsid w:val="00992F6A"/>
    <w:rsid w:val="009960C4"/>
    <w:rsid w:val="009961B3"/>
    <w:rsid w:val="00996F5D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6FE8"/>
    <w:rsid w:val="009F77B6"/>
    <w:rsid w:val="00A0217D"/>
    <w:rsid w:val="00A029CA"/>
    <w:rsid w:val="00A05582"/>
    <w:rsid w:val="00A07B76"/>
    <w:rsid w:val="00A10028"/>
    <w:rsid w:val="00A11CAF"/>
    <w:rsid w:val="00A26B54"/>
    <w:rsid w:val="00A30FFE"/>
    <w:rsid w:val="00A41F4C"/>
    <w:rsid w:val="00A4374C"/>
    <w:rsid w:val="00A54AA5"/>
    <w:rsid w:val="00A56BE8"/>
    <w:rsid w:val="00A623DB"/>
    <w:rsid w:val="00A62A2C"/>
    <w:rsid w:val="00A67C5E"/>
    <w:rsid w:val="00A718E2"/>
    <w:rsid w:val="00A73A4F"/>
    <w:rsid w:val="00A819B6"/>
    <w:rsid w:val="00A83078"/>
    <w:rsid w:val="00A86F28"/>
    <w:rsid w:val="00A90DEF"/>
    <w:rsid w:val="00AA3D77"/>
    <w:rsid w:val="00AB1E83"/>
    <w:rsid w:val="00AC2DA2"/>
    <w:rsid w:val="00AC3C9A"/>
    <w:rsid w:val="00AC4790"/>
    <w:rsid w:val="00AC59DC"/>
    <w:rsid w:val="00AC656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A98"/>
    <w:rsid w:val="00AF6580"/>
    <w:rsid w:val="00B03721"/>
    <w:rsid w:val="00B04C27"/>
    <w:rsid w:val="00B10870"/>
    <w:rsid w:val="00B15390"/>
    <w:rsid w:val="00B203D3"/>
    <w:rsid w:val="00B345AC"/>
    <w:rsid w:val="00B425C7"/>
    <w:rsid w:val="00B45591"/>
    <w:rsid w:val="00B45FDE"/>
    <w:rsid w:val="00B470E7"/>
    <w:rsid w:val="00B5307D"/>
    <w:rsid w:val="00B536B7"/>
    <w:rsid w:val="00B6196E"/>
    <w:rsid w:val="00B6209B"/>
    <w:rsid w:val="00B74CE0"/>
    <w:rsid w:val="00B75680"/>
    <w:rsid w:val="00B829E4"/>
    <w:rsid w:val="00B83057"/>
    <w:rsid w:val="00B84725"/>
    <w:rsid w:val="00B858F7"/>
    <w:rsid w:val="00B85B94"/>
    <w:rsid w:val="00B91272"/>
    <w:rsid w:val="00B91A38"/>
    <w:rsid w:val="00BA5FE0"/>
    <w:rsid w:val="00BB0184"/>
    <w:rsid w:val="00BB040A"/>
    <w:rsid w:val="00BB05C9"/>
    <w:rsid w:val="00BB0792"/>
    <w:rsid w:val="00BB69AA"/>
    <w:rsid w:val="00BB78B7"/>
    <w:rsid w:val="00BD144E"/>
    <w:rsid w:val="00BD256A"/>
    <w:rsid w:val="00BE037B"/>
    <w:rsid w:val="00BE112D"/>
    <w:rsid w:val="00BE282E"/>
    <w:rsid w:val="00BE5FB0"/>
    <w:rsid w:val="00BF388C"/>
    <w:rsid w:val="00BF76F0"/>
    <w:rsid w:val="00BF7883"/>
    <w:rsid w:val="00BF7C1B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604A"/>
    <w:rsid w:val="00C36908"/>
    <w:rsid w:val="00C420BA"/>
    <w:rsid w:val="00C42C36"/>
    <w:rsid w:val="00C45902"/>
    <w:rsid w:val="00C45F84"/>
    <w:rsid w:val="00C47C0F"/>
    <w:rsid w:val="00C531E2"/>
    <w:rsid w:val="00C54563"/>
    <w:rsid w:val="00C54B68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6BC7"/>
    <w:rsid w:val="00CE33CC"/>
    <w:rsid w:val="00CE4BB8"/>
    <w:rsid w:val="00CF27F5"/>
    <w:rsid w:val="00CF2FC5"/>
    <w:rsid w:val="00CF4415"/>
    <w:rsid w:val="00CF4BC2"/>
    <w:rsid w:val="00CF71D1"/>
    <w:rsid w:val="00CF7701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4838"/>
    <w:rsid w:val="00D47F8A"/>
    <w:rsid w:val="00D50F30"/>
    <w:rsid w:val="00D515E0"/>
    <w:rsid w:val="00D54666"/>
    <w:rsid w:val="00D616FD"/>
    <w:rsid w:val="00D7415F"/>
    <w:rsid w:val="00D878E0"/>
    <w:rsid w:val="00D91F3A"/>
    <w:rsid w:val="00D9464E"/>
    <w:rsid w:val="00D96971"/>
    <w:rsid w:val="00DA1413"/>
    <w:rsid w:val="00DA16E7"/>
    <w:rsid w:val="00DA1A21"/>
    <w:rsid w:val="00DA4A5D"/>
    <w:rsid w:val="00DA661D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47E4B"/>
    <w:rsid w:val="00E61E39"/>
    <w:rsid w:val="00E62A31"/>
    <w:rsid w:val="00E63FA5"/>
    <w:rsid w:val="00E65327"/>
    <w:rsid w:val="00E70A3A"/>
    <w:rsid w:val="00E70BE0"/>
    <w:rsid w:val="00E70C40"/>
    <w:rsid w:val="00E70F4A"/>
    <w:rsid w:val="00E82A9C"/>
    <w:rsid w:val="00E866BE"/>
    <w:rsid w:val="00E92012"/>
    <w:rsid w:val="00EA58E0"/>
    <w:rsid w:val="00EA6585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104FF"/>
    <w:rsid w:val="00F12E8F"/>
    <w:rsid w:val="00F1671F"/>
    <w:rsid w:val="00F2221A"/>
    <w:rsid w:val="00F2442A"/>
    <w:rsid w:val="00F249AF"/>
    <w:rsid w:val="00F33E29"/>
    <w:rsid w:val="00F34FC9"/>
    <w:rsid w:val="00F37C4E"/>
    <w:rsid w:val="00F40711"/>
    <w:rsid w:val="00F427CE"/>
    <w:rsid w:val="00F46222"/>
    <w:rsid w:val="00F510DA"/>
    <w:rsid w:val="00F62FBE"/>
    <w:rsid w:val="00F64264"/>
    <w:rsid w:val="00F72BB9"/>
    <w:rsid w:val="00F74CE3"/>
    <w:rsid w:val="00F75124"/>
    <w:rsid w:val="00F75736"/>
    <w:rsid w:val="00F809D9"/>
    <w:rsid w:val="00F81328"/>
    <w:rsid w:val="00F838D3"/>
    <w:rsid w:val="00F87E03"/>
    <w:rsid w:val="00F94E68"/>
    <w:rsid w:val="00F96983"/>
    <w:rsid w:val="00FA2CD4"/>
    <w:rsid w:val="00FA64E4"/>
    <w:rsid w:val="00FA6C55"/>
    <w:rsid w:val="00FB409E"/>
    <w:rsid w:val="00FB7992"/>
    <w:rsid w:val="00FC279C"/>
    <w:rsid w:val="00FC2A7B"/>
    <w:rsid w:val="00FD16E0"/>
    <w:rsid w:val="00FD2D54"/>
    <w:rsid w:val="00FD50AB"/>
    <w:rsid w:val="00FE3709"/>
    <w:rsid w:val="00FE525E"/>
    <w:rsid w:val="00FF5033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CA284"/>
  <w15:chartTrackingRefBased/>
  <w15:docId w15:val="{82AA1127-319D-414D-8E36-DF9744E5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020E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 w:cs="Times New Roman (正文 CS 字体)"/>
      <w:sz w:val="24"/>
    </w:rPr>
  </w:style>
  <w:style w:type="paragraph" w:styleId="17">
    <w:name w:val="heading 1"/>
    <w:aliases w:val="章1"/>
    <w:basedOn w:val="a"/>
    <w:next w:val="a"/>
    <w:link w:val="18"/>
    <w:uiPriority w:val="9"/>
    <w:qFormat/>
    <w:rsid w:val="00CD2F08"/>
    <w:pPr>
      <w:spacing w:beforeLines="100" w:before="100" w:afterLines="100" w:after="100"/>
      <w:ind w:firstLineChars="0" w:firstLine="0"/>
      <w:jc w:val="left"/>
      <w:outlineLvl w:val="0"/>
    </w:pPr>
    <w:rPr>
      <w:rFonts w:eastAsia="黑体"/>
      <w:bCs/>
      <w:kern w:val="44"/>
      <w:sz w:val="44"/>
      <w:szCs w:val="44"/>
    </w:rPr>
  </w:style>
  <w:style w:type="paragraph" w:styleId="20">
    <w:name w:val="heading 2"/>
    <w:aliases w:val="节2"/>
    <w:basedOn w:val="a"/>
    <w:next w:val="a"/>
    <w:link w:val="21"/>
    <w:uiPriority w:val="9"/>
    <w:unhideWhenUsed/>
    <w:qFormat/>
    <w:rsid w:val="000679BE"/>
    <w:pPr>
      <w:keepLines/>
      <w:spacing w:beforeLines="100" w:before="100" w:afterLines="100" w:after="100"/>
      <w:ind w:firstLineChars="0" w:firstLine="0"/>
      <w:jc w:val="left"/>
      <w:outlineLvl w:val="1"/>
    </w:pPr>
    <w:rPr>
      <w:rFonts w:eastAsia="黑体" w:cs="Times New Roman (标题 CS)"/>
      <w:bCs/>
      <w:sz w:val="30"/>
      <w:szCs w:val="32"/>
    </w:rPr>
  </w:style>
  <w:style w:type="paragraph" w:styleId="30">
    <w:name w:val="heading 3"/>
    <w:aliases w:val="小节3"/>
    <w:basedOn w:val="a"/>
    <w:next w:val="a"/>
    <w:link w:val="31"/>
    <w:uiPriority w:val="9"/>
    <w:unhideWhenUsed/>
    <w:qFormat/>
    <w:rsid w:val="000679BE"/>
    <w:pPr>
      <w:spacing w:beforeLines="50" w:before="50" w:afterLines="50" w:after="50"/>
      <w:ind w:firstLineChars="0" w:firstLine="0"/>
      <w:jc w:val="left"/>
      <w:outlineLvl w:val="2"/>
    </w:pPr>
    <w:rPr>
      <w:rFonts w:eastAsia="黑体"/>
      <w:bCs/>
      <w:sz w:val="28"/>
      <w:szCs w:val="32"/>
    </w:rPr>
  </w:style>
  <w:style w:type="paragraph" w:styleId="40">
    <w:name w:val="heading 4"/>
    <w:aliases w:val="条4"/>
    <w:basedOn w:val="a"/>
    <w:next w:val="a"/>
    <w:link w:val="41"/>
    <w:uiPriority w:val="9"/>
    <w:unhideWhenUsed/>
    <w:qFormat/>
    <w:rsid w:val="001A3509"/>
    <w:pPr>
      <w:keepNext/>
      <w:keepLines/>
      <w:spacing w:beforeLines="50" w:before="50" w:afterLines="50" w:after="50"/>
      <w:ind w:firstLineChars="0" w:firstLine="0"/>
      <w:outlineLvl w:val="3"/>
    </w:pPr>
    <w:rPr>
      <w:rFonts w:eastAsia="黑体" w:cs="Times New Roman (标题 CS)"/>
      <w:bCs/>
      <w:szCs w:val="28"/>
    </w:rPr>
  </w:style>
  <w:style w:type="paragraph" w:styleId="50">
    <w:name w:val="heading 5"/>
    <w:aliases w:val="款5"/>
    <w:basedOn w:val="a"/>
    <w:next w:val="a"/>
    <w:link w:val="51"/>
    <w:uiPriority w:val="9"/>
    <w:unhideWhenUsed/>
    <w:rsid w:val="001A3509"/>
    <w:pPr>
      <w:keepNext/>
      <w:keepLines/>
      <w:spacing w:beforeLines="50" w:before="50" w:afterLines="50" w:after="50"/>
      <w:ind w:firstLineChars="0" w:firstLine="0"/>
      <w:outlineLvl w:val="4"/>
    </w:pPr>
    <w:rPr>
      <w:rFonts w:eastAsia="黑体"/>
      <w:bCs/>
      <w:szCs w:val="28"/>
    </w:rPr>
  </w:style>
  <w:style w:type="paragraph" w:styleId="60">
    <w:name w:val="heading 6"/>
    <w:aliases w:val="项6"/>
    <w:basedOn w:val="a"/>
    <w:next w:val="a"/>
    <w:link w:val="61"/>
    <w:uiPriority w:val="9"/>
    <w:unhideWhenUsed/>
    <w:rsid w:val="001A3509"/>
    <w:pPr>
      <w:keepNext/>
      <w:keepLines/>
      <w:spacing w:beforeLines="50" w:before="50" w:afterLines="50" w:after="50"/>
      <w:ind w:firstLineChars="0" w:firstLine="0"/>
      <w:outlineLvl w:val="5"/>
    </w:pPr>
    <w:rPr>
      <w:rFonts w:eastAsia="黑体" w:cs="Times New Roman (标题 CS)"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8C458F"/>
    <w:pPr>
      <w:keepNext/>
      <w:keepLines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8C458F"/>
    <w:pPr>
      <w:keepNext/>
      <w:keepLines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8C458F"/>
    <w:pPr>
      <w:keepNext/>
      <w:keepLines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1 字符"/>
    <w:basedOn w:val="a0"/>
    <w:link w:val="17"/>
    <w:uiPriority w:val="9"/>
    <w:rsid w:val="00CD2F08"/>
    <w:rPr>
      <w:rFonts w:ascii="Times New Roman" w:eastAsia="黑体" w:hAnsi="Times New Roman" w:cs="Times New Roman (正文 CS 字体)"/>
      <w:bCs/>
      <w:kern w:val="44"/>
      <w:sz w:val="44"/>
      <w:szCs w:val="44"/>
    </w:rPr>
  </w:style>
  <w:style w:type="character" w:customStyle="1" w:styleId="21">
    <w:name w:val="标题 2 字符"/>
    <w:aliases w:val="节2 字符"/>
    <w:basedOn w:val="a0"/>
    <w:link w:val="20"/>
    <w:uiPriority w:val="9"/>
    <w:rsid w:val="000679BE"/>
    <w:rPr>
      <w:rFonts w:ascii="Times New Roman" w:eastAsia="黑体" w:hAnsi="Times New Roman" w:cs="Times New Roman (标题 CS)"/>
      <w:bCs/>
      <w:sz w:val="30"/>
      <w:szCs w:val="32"/>
    </w:rPr>
  </w:style>
  <w:style w:type="character" w:customStyle="1" w:styleId="31">
    <w:name w:val="标题 3 字符"/>
    <w:aliases w:val="小节3 字符"/>
    <w:basedOn w:val="a0"/>
    <w:link w:val="30"/>
    <w:uiPriority w:val="9"/>
    <w:rsid w:val="000679BE"/>
    <w:rPr>
      <w:rFonts w:ascii="Times New Roman" w:eastAsia="黑体" w:hAnsi="Times New Roman" w:cs="Times New Roman (正文 CS 字体)"/>
      <w:bCs/>
      <w:sz w:val="28"/>
      <w:szCs w:val="32"/>
    </w:rPr>
  </w:style>
  <w:style w:type="character" w:customStyle="1" w:styleId="41">
    <w:name w:val="标题 4 字符"/>
    <w:aliases w:val="条4 字符"/>
    <w:basedOn w:val="a0"/>
    <w:link w:val="40"/>
    <w:uiPriority w:val="9"/>
    <w:rsid w:val="003D1763"/>
    <w:rPr>
      <w:rFonts w:ascii="Times New Roman" w:eastAsia="黑体" w:hAnsi="Times New Roman" w:cs="Times New Roman (标题 CS)"/>
      <w:bCs/>
      <w:sz w:val="24"/>
      <w:szCs w:val="28"/>
    </w:rPr>
  </w:style>
  <w:style w:type="character" w:customStyle="1" w:styleId="51">
    <w:name w:val="标题 5 字符"/>
    <w:aliases w:val="款5 字符"/>
    <w:basedOn w:val="a0"/>
    <w:link w:val="50"/>
    <w:uiPriority w:val="9"/>
    <w:rsid w:val="005011D3"/>
    <w:rPr>
      <w:rFonts w:ascii="Times New Roman" w:eastAsia="黑体" w:hAnsi="Times New Roman" w:cs="Times New Roman (正文 CS 字体)"/>
      <w:bCs/>
      <w:sz w:val="24"/>
      <w:szCs w:val="28"/>
    </w:rPr>
  </w:style>
  <w:style w:type="character" w:customStyle="1" w:styleId="61">
    <w:name w:val="标题 6 字符"/>
    <w:aliases w:val="项6 字符"/>
    <w:basedOn w:val="a0"/>
    <w:link w:val="60"/>
    <w:uiPriority w:val="9"/>
    <w:rsid w:val="005011D3"/>
    <w:rPr>
      <w:rFonts w:ascii="Times New Roman" w:eastAsia="黑体" w:hAnsi="Times New Roman" w:cs="Times New Roman (标题 CS)"/>
      <w:bCs/>
      <w:sz w:val="24"/>
    </w:rPr>
  </w:style>
  <w:style w:type="character" w:customStyle="1" w:styleId="71">
    <w:name w:val="标题 7 字符"/>
    <w:aliases w:val="列项1 字符"/>
    <w:basedOn w:val="a0"/>
    <w:link w:val="70"/>
    <w:uiPriority w:val="9"/>
    <w:rsid w:val="00136FE8"/>
    <w:rPr>
      <w:rFonts w:ascii="Times New Roman" w:eastAsia="宋体" w:hAnsi="Times New Roman" w:cs="Times New Roman (正文 CS 字体)"/>
      <w:bCs/>
      <w:sz w:val="24"/>
    </w:rPr>
  </w:style>
  <w:style w:type="character" w:customStyle="1" w:styleId="81">
    <w:name w:val="标题 8 字符"/>
    <w:aliases w:val="列项2 字符"/>
    <w:basedOn w:val="a0"/>
    <w:link w:val="80"/>
    <w:uiPriority w:val="9"/>
    <w:rsid w:val="00136FE8"/>
    <w:rPr>
      <w:rFonts w:ascii="Times New Roman" w:eastAsia="宋体" w:hAnsi="Times New Roman" w:cs="Times New Roman (标题 CS)"/>
      <w:sz w:val="24"/>
    </w:rPr>
  </w:style>
  <w:style w:type="character" w:customStyle="1" w:styleId="91">
    <w:name w:val="标题 9 字符"/>
    <w:aliases w:val="列项3 字符"/>
    <w:basedOn w:val="a0"/>
    <w:link w:val="90"/>
    <w:uiPriority w:val="9"/>
    <w:rsid w:val="001F029A"/>
    <w:rPr>
      <w:rFonts w:ascii="Times New Roman" w:eastAsia="宋体" w:hAnsi="Times New Roman" w:cs="Times New Roman (标题 CS)"/>
      <w:sz w:val="24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 w:line="240" w:lineRule="auto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 w:line="240" w:lineRule="auto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spacing w:line="240" w:lineRule="auto"/>
      <w:ind w:firstLineChars="0" w:firstLine="0"/>
    </w:pPr>
  </w:style>
  <w:style w:type="table" w:styleId="ac">
    <w:name w:val="Table Grid"/>
    <w:aliases w:val="HSDT-SHEET-V1"/>
    <w:basedOn w:val="a1"/>
    <w:uiPriority w:val="39"/>
    <w:rsid w:val="00B04C27"/>
    <w:pPr>
      <w:spacing w:line="300" w:lineRule="auto"/>
    </w:pPr>
    <w:rPr>
      <w:rFonts w:ascii="Times New Roman" w:eastAsia="宋体" w:hAnsi="Times New Roman" w:cs="Times New Roman (正文 CS 字体)"/>
      <w:kern w:val="0"/>
      <w:sz w:val="24"/>
      <w:szCs w:val="20"/>
      <w14:ligatures w14:val="none"/>
    </w:rPr>
    <w:tblPr>
      <w:tblBorders>
        <w:top w:val="single" w:sz="8" w:space="0" w:color="auto"/>
        <w:bottom w:val="single" w:sz="8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spacing w:line="240" w:lineRule="auto"/>
      <w:ind w:firstLineChars="0" w:firstLine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qFormat/>
    <w:rsid w:val="003628CC"/>
    <w:rPr>
      <w:rFonts w:ascii="times" w:eastAsia="黑体" w:hAnsi="times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af8">
    <w:name w:val="时间戳编号"/>
    <w:basedOn w:val="af6"/>
    <w:rsid w:val="00C94534"/>
    <w:rPr>
      <w:rFonts w:ascii="Source Code Pro Light" w:hAnsi="Source Code Pro Light" w:cs="Courier New"/>
      <w:sz w:val="18"/>
      <w:szCs w:val="18"/>
    </w:rPr>
  </w:style>
  <w:style w:type="paragraph" w:customStyle="1" w:styleId="af9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a">
    <w:name w:val="Intense Emphasis"/>
    <w:basedOn w:val="a0"/>
    <w:uiPriority w:val="21"/>
    <w:rsid w:val="00F46222"/>
    <w:rPr>
      <w:rFonts w:ascii="Times New Roman" w:eastAsia="楷体_GB2312" w:hAnsi="Times New Roman"/>
      <w:b/>
      <w:bCs/>
      <w:i w:val="0"/>
      <w:color w:val="auto"/>
      <w:sz w:val="24"/>
    </w:rPr>
  </w:style>
  <w:style w:type="character" w:styleId="afb">
    <w:name w:val="Subtle Emphasis"/>
    <w:aliases w:val="楷体"/>
    <w:basedOn w:val="a0"/>
    <w:uiPriority w:val="19"/>
    <w:qFormat/>
    <w:rsid w:val="00EB14EC"/>
    <w:rPr>
      <w:rFonts w:eastAsia="楷体" w:cs="Times New Roman"/>
    </w:rPr>
  </w:style>
  <w:style w:type="character" w:styleId="afc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d">
    <w:name w:val="Quote"/>
    <w:basedOn w:val="a"/>
    <w:link w:val="afe"/>
    <w:uiPriority w:val="29"/>
    <w:rsid w:val="00F46222"/>
    <w:pPr>
      <w:ind w:leftChars="200" w:left="480" w:rightChars="200" w:right="480" w:firstLine="480"/>
    </w:pPr>
  </w:style>
  <w:style w:type="character" w:customStyle="1" w:styleId="afe">
    <w:name w:val="引用 字符"/>
    <w:basedOn w:val="a0"/>
    <w:link w:val="afd"/>
    <w:uiPriority w:val="29"/>
    <w:rsid w:val="00F46222"/>
    <w:rPr>
      <w:rFonts w:ascii="Times New Roman" w:eastAsia="宋体" w:hAnsi="Times New Roman" w:cs="Times New Roman (正文 CS 字体)"/>
      <w:sz w:val="24"/>
    </w:rPr>
  </w:style>
  <w:style w:type="paragraph" w:styleId="aff">
    <w:name w:val="Intense Quote"/>
    <w:basedOn w:val="a"/>
    <w:link w:val="aff0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0">
    <w:name w:val="明显引用 字符"/>
    <w:basedOn w:val="a0"/>
    <w:link w:val="aff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1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2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3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4">
    <w:name w:val="最小化"/>
    <w:basedOn w:val="a"/>
    <w:next w:val="a"/>
    <w:rsid w:val="00217309"/>
    <w:pPr>
      <w:spacing w:line="14" w:lineRule="exact"/>
      <w:ind w:firstLineChars="0" w:firstLine="0"/>
      <w:jc w:val="left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qFormat/>
    <w:rsid w:val="00BF388C"/>
    <w:pPr>
      <w:keepNext/>
      <w:keepLines/>
      <w:spacing w:beforeLines="10" w:before="10" w:afterLines="10" w:after="10"/>
      <w:outlineLvl w:val="9"/>
    </w:pPr>
    <w:rPr>
      <w:sz w:val="28"/>
    </w:rPr>
  </w:style>
  <w:style w:type="paragraph" w:customStyle="1" w:styleId="aff5">
    <w:name w:val="提示"/>
    <w:basedOn w:val="af6"/>
    <w:next w:val="a"/>
    <w:qFormat/>
    <w:rsid w:val="00F46222"/>
    <w:rPr>
      <w:b/>
      <w:bCs/>
      <w:u w:val="single"/>
    </w:rPr>
  </w:style>
  <w:style w:type="character" w:styleId="aff6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7">
    <w:name w:val="标注/警告"/>
    <w:basedOn w:val="af6"/>
    <w:rsid w:val="00F46222"/>
    <w:rPr>
      <w:rFonts w:eastAsia="黑体" w:cs="Times New Roman"/>
      <w:color w:val="EE0000"/>
      <w:u w:val="single"/>
    </w:rPr>
  </w:style>
  <w:style w:type="paragraph" w:customStyle="1" w:styleId="aff8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9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a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b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versionId">
    <w:name w:val="versionId"/>
    <w:basedOn w:val="a"/>
    <w:rsid w:val="00A623DB"/>
    <w:pPr>
      <w:spacing w:line="240" w:lineRule="auto"/>
      <w:ind w:firstLineChars="0" w:firstLine="0"/>
      <w:jc w:val="left"/>
    </w:pPr>
    <w:rPr>
      <w:rFonts w:ascii="Source Code Pro" w:hAnsi="Source Code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Library/CloudStorage/OneDrive-&#20010;&#20154;/(17)Personal_Document@B/tpl.HSDT(&#26631;&#20934;&#25991;&#31295;&#27169;&#26495;)/251008c232241s-HSDTv2.5.3.1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251008c232241s-HSDTv2.5.3.1.dotx</Template>
  <TotalTime>10</TotalTime>
  <Pages>26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3</cp:revision>
  <cp:lastPrinted>2025-05-15T06:25:00Z</cp:lastPrinted>
  <dcterms:created xsi:type="dcterms:W3CDTF">2025-11-18T02:12:00Z</dcterms:created>
  <dcterms:modified xsi:type="dcterms:W3CDTF">2025-11-18T02:24:00Z</dcterms:modified>
</cp:coreProperties>
</file>